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9A59" w14:textId="77777777" w:rsidR="00060188" w:rsidRPr="00216C09" w:rsidRDefault="00060188" w:rsidP="0074745D"/>
    <w:p w14:paraId="5AC835CD" w14:textId="77777777" w:rsidR="001A4C3E" w:rsidRPr="00216C09" w:rsidRDefault="001A4C3E" w:rsidP="0074745D"/>
    <w:p w14:paraId="4DC4ED3D" w14:textId="77777777" w:rsidR="00946489" w:rsidRPr="00216C09" w:rsidRDefault="00946489" w:rsidP="0074745D"/>
    <w:tbl>
      <w:tblPr>
        <w:tblStyle w:val="Tabelrasterlic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1511"/>
        <w:gridCol w:w="1570"/>
        <w:gridCol w:w="1606"/>
        <w:gridCol w:w="1556"/>
        <w:gridCol w:w="1537"/>
        <w:gridCol w:w="1400"/>
        <w:gridCol w:w="2916"/>
        <w:gridCol w:w="2832"/>
      </w:tblGrid>
      <w:tr w:rsidR="00946489" w:rsidRPr="00216C09" w14:paraId="566D18D5" w14:textId="77777777" w:rsidTr="000B3BF9"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CE08FE" w14:textId="77777777" w:rsidR="00946489" w:rsidRPr="00216C09" w:rsidRDefault="00946489" w:rsidP="00C254EE">
            <w:pPr>
              <w:rPr>
                <w:b/>
              </w:rPr>
            </w:pPr>
          </w:p>
        </w:tc>
        <w:tc>
          <w:tcPr>
            <w:tcW w:w="6307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93BA4DA" w14:textId="77777777" w:rsidR="00946489" w:rsidRPr="00216C09" w:rsidRDefault="00946489" w:rsidP="00C254EE">
            <w:pPr>
              <w:rPr>
                <w:b/>
              </w:rPr>
            </w:pPr>
          </w:p>
        </w:tc>
        <w:tc>
          <w:tcPr>
            <w:tcW w:w="8843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0304253" w14:textId="43D51AE2" w:rsidR="00946489" w:rsidRPr="00216C09" w:rsidRDefault="00031DA7" w:rsidP="00C254EE">
            <w:pPr>
              <w:jc w:val="center"/>
              <w:rPr>
                <w:b/>
              </w:rPr>
            </w:pPr>
            <w:r w:rsidRPr="00216C09">
              <w:rPr>
                <w:b/>
              </w:rPr>
              <w:t>Scenario factors</w:t>
            </w:r>
          </w:p>
        </w:tc>
      </w:tr>
      <w:tr w:rsidR="000B3BF9" w:rsidRPr="00216C09" w14:paraId="5258A091" w14:textId="77777777" w:rsidTr="000B3BF9">
        <w:tc>
          <w:tcPr>
            <w:tcW w:w="464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25E8371" w14:textId="77777777" w:rsidR="00946489" w:rsidRPr="00216C09" w:rsidRDefault="00946489" w:rsidP="00C254EE">
            <w:pPr>
              <w:rPr>
                <w:b/>
              </w:rPr>
            </w:pPr>
            <w:r w:rsidRPr="00216C09">
              <w:rPr>
                <w:b/>
              </w:rPr>
              <w:t>ID</w:t>
            </w:r>
          </w:p>
        </w:tc>
        <w:tc>
          <w:tcPr>
            <w:tcW w:w="153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EE542AA" w14:textId="4092E743" w:rsidR="00946489" w:rsidRPr="00216C09" w:rsidRDefault="00216C09" w:rsidP="00C254EE">
            <w:pPr>
              <w:rPr>
                <w:b/>
              </w:rPr>
            </w:pPr>
            <w:r w:rsidRPr="00216C09">
              <w:rPr>
                <w:b/>
              </w:rPr>
              <w:t>Usage phase</w:t>
            </w:r>
          </w:p>
        </w:tc>
        <w:tc>
          <w:tcPr>
            <w:tcW w:w="158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C3B71EF" w14:textId="489BCF23" w:rsidR="00946489" w:rsidRPr="00216C09" w:rsidRDefault="00031DA7" w:rsidP="00C254EE">
            <w:pPr>
              <w:rPr>
                <w:b/>
              </w:rPr>
            </w:pPr>
            <w:r w:rsidRPr="00216C09">
              <w:rPr>
                <w:b/>
              </w:rPr>
              <w:t>Operation mode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F8ED988" w14:textId="25DF8E9F" w:rsidR="00946489" w:rsidRPr="00216C09" w:rsidRDefault="00031DA7" w:rsidP="00C254EE">
            <w:pPr>
              <w:rPr>
                <w:b/>
              </w:rPr>
            </w:pPr>
            <w:r w:rsidRPr="00216C09">
              <w:rPr>
                <w:b/>
              </w:rPr>
              <w:t>Exposed person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63C0C0C" w14:textId="70A486F9" w:rsidR="00946489" w:rsidRPr="00216C09" w:rsidRDefault="00031DA7" w:rsidP="00C254EE">
            <w:pPr>
              <w:rPr>
                <w:b/>
              </w:rPr>
            </w:pPr>
            <w:r w:rsidRPr="00216C09">
              <w:rPr>
                <w:b/>
              </w:rPr>
              <w:t>Task/Action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8A719CD" w14:textId="46BD2FBB" w:rsidR="00946489" w:rsidRPr="00216C09" w:rsidRDefault="00031DA7" w:rsidP="00C254EE">
            <w:pPr>
              <w:rPr>
                <w:b/>
              </w:rPr>
            </w:pPr>
            <w:r w:rsidRPr="00216C09">
              <w:rPr>
                <w:b/>
              </w:rPr>
              <w:t>Danger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2D95A777" w14:textId="71E50D27" w:rsidR="00946489" w:rsidRPr="00216C09" w:rsidRDefault="00031DA7" w:rsidP="00C254EE">
            <w:pPr>
              <w:rPr>
                <w:b/>
              </w:rPr>
            </w:pPr>
            <w:r w:rsidRPr="00216C09">
              <w:rPr>
                <w:b/>
              </w:rPr>
              <w:t>Danger zone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463979" w14:textId="7F0D0B48" w:rsidR="00946489" w:rsidRPr="00216C09" w:rsidRDefault="00031DA7" w:rsidP="00C254EE">
            <w:pPr>
              <w:rPr>
                <w:b/>
              </w:rPr>
            </w:pPr>
            <w:r w:rsidRPr="00216C09">
              <w:rPr>
                <w:b/>
              </w:rPr>
              <w:t>Dangerous situation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17CE77" w14:textId="7372F2AA" w:rsidR="00946489" w:rsidRPr="00216C09" w:rsidRDefault="00536CE0" w:rsidP="00C254EE">
            <w:pPr>
              <w:rPr>
                <w:b/>
              </w:rPr>
            </w:pPr>
            <w:r w:rsidRPr="00216C09">
              <w:rPr>
                <w:b/>
              </w:rPr>
              <w:t>Dangerous event</w:t>
            </w:r>
          </w:p>
        </w:tc>
      </w:tr>
      <w:tr w:rsidR="00946489" w:rsidRPr="00216C09" w14:paraId="3C944E37" w14:textId="77777777" w:rsidTr="005233AC">
        <w:trPr>
          <w:trHeight w:val="2268"/>
        </w:trPr>
        <w:tc>
          <w:tcPr>
            <w:tcW w:w="464" w:type="dxa"/>
          </w:tcPr>
          <w:p w14:paraId="2D14C5C0" w14:textId="77777777" w:rsidR="00946489" w:rsidRPr="00216C09" w:rsidRDefault="005233AC" w:rsidP="00C254EE">
            <w:r w:rsidRPr="00216C09">
              <w:t>1</w:t>
            </w:r>
          </w:p>
        </w:tc>
        <w:tc>
          <w:tcPr>
            <w:tcW w:w="1537" w:type="dxa"/>
          </w:tcPr>
          <w:p w14:paraId="10F31FE2" w14:textId="77777777" w:rsidR="00946489" w:rsidRPr="00216C09" w:rsidRDefault="00946489" w:rsidP="00C254EE"/>
        </w:tc>
        <w:tc>
          <w:tcPr>
            <w:tcW w:w="1583" w:type="dxa"/>
          </w:tcPr>
          <w:p w14:paraId="5A1ADF5E" w14:textId="77777777" w:rsidR="00946489" w:rsidRPr="00216C09" w:rsidRDefault="00946489" w:rsidP="00C254EE"/>
        </w:tc>
        <w:tc>
          <w:tcPr>
            <w:tcW w:w="1627" w:type="dxa"/>
          </w:tcPr>
          <w:p w14:paraId="53F7F0D0" w14:textId="77777777" w:rsidR="00946489" w:rsidRPr="00216C09" w:rsidRDefault="00946489" w:rsidP="00C254EE"/>
        </w:tc>
        <w:tc>
          <w:tcPr>
            <w:tcW w:w="1560" w:type="dxa"/>
          </w:tcPr>
          <w:p w14:paraId="69DE4955" w14:textId="77777777" w:rsidR="00946489" w:rsidRPr="00216C09" w:rsidRDefault="00946489" w:rsidP="00C254EE"/>
        </w:tc>
        <w:tc>
          <w:tcPr>
            <w:tcW w:w="1559" w:type="dxa"/>
          </w:tcPr>
          <w:p w14:paraId="0FB01FB1" w14:textId="77777777" w:rsidR="00946489" w:rsidRPr="00216C09" w:rsidRDefault="00946489" w:rsidP="00C254EE"/>
        </w:tc>
        <w:tc>
          <w:tcPr>
            <w:tcW w:w="1417" w:type="dxa"/>
            <w:tcBorders>
              <w:right w:val="single" w:sz="4" w:space="0" w:color="auto"/>
            </w:tcBorders>
          </w:tcPr>
          <w:p w14:paraId="72BC8CA9" w14:textId="77777777" w:rsidR="00946489" w:rsidRPr="00216C09" w:rsidRDefault="00946489" w:rsidP="00C254EE"/>
        </w:tc>
        <w:tc>
          <w:tcPr>
            <w:tcW w:w="297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66D148C" w14:textId="77777777" w:rsidR="00946489" w:rsidRPr="00216C09" w:rsidRDefault="00946489" w:rsidP="00C254EE"/>
        </w:tc>
        <w:tc>
          <w:tcPr>
            <w:tcW w:w="28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1BA2117" w14:textId="77777777" w:rsidR="00946489" w:rsidRPr="00216C09" w:rsidRDefault="00946489" w:rsidP="00C254EE"/>
        </w:tc>
      </w:tr>
      <w:tr w:rsidR="00946489" w:rsidRPr="00216C09" w14:paraId="6D1011C1" w14:textId="77777777" w:rsidTr="005233AC">
        <w:trPr>
          <w:trHeight w:val="2268"/>
        </w:trPr>
        <w:tc>
          <w:tcPr>
            <w:tcW w:w="464" w:type="dxa"/>
          </w:tcPr>
          <w:p w14:paraId="20896C2C" w14:textId="77777777" w:rsidR="00946489" w:rsidRPr="00216C09" w:rsidRDefault="005233AC" w:rsidP="00C254EE">
            <w:r w:rsidRPr="00216C09">
              <w:t>2</w:t>
            </w:r>
          </w:p>
        </w:tc>
        <w:tc>
          <w:tcPr>
            <w:tcW w:w="1537" w:type="dxa"/>
          </w:tcPr>
          <w:p w14:paraId="5307A5CE" w14:textId="77777777" w:rsidR="00946489" w:rsidRPr="00216C09" w:rsidRDefault="00946489" w:rsidP="00C254EE"/>
        </w:tc>
        <w:tc>
          <w:tcPr>
            <w:tcW w:w="1583" w:type="dxa"/>
          </w:tcPr>
          <w:p w14:paraId="6770B729" w14:textId="77777777" w:rsidR="00946489" w:rsidRPr="00216C09" w:rsidRDefault="00946489" w:rsidP="00C254EE"/>
        </w:tc>
        <w:tc>
          <w:tcPr>
            <w:tcW w:w="1627" w:type="dxa"/>
          </w:tcPr>
          <w:p w14:paraId="6A2F8C3D" w14:textId="77777777" w:rsidR="00946489" w:rsidRPr="00216C09" w:rsidRDefault="00946489" w:rsidP="00C254EE"/>
        </w:tc>
        <w:tc>
          <w:tcPr>
            <w:tcW w:w="1560" w:type="dxa"/>
          </w:tcPr>
          <w:p w14:paraId="3D23F307" w14:textId="77777777" w:rsidR="00946489" w:rsidRPr="00216C09" w:rsidRDefault="00946489" w:rsidP="00C254EE"/>
        </w:tc>
        <w:tc>
          <w:tcPr>
            <w:tcW w:w="1559" w:type="dxa"/>
          </w:tcPr>
          <w:p w14:paraId="272F187B" w14:textId="77777777" w:rsidR="00946489" w:rsidRPr="00216C09" w:rsidRDefault="00946489" w:rsidP="00C254EE"/>
        </w:tc>
        <w:tc>
          <w:tcPr>
            <w:tcW w:w="1417" w:type="dxa"/>
            <w:tcBorders>
              <w:right w:val="single" w:sz="4" w:space="0" w:color="auto"/>
            </w:tcBorders>
          </w:tcPr>
          <w:p w14:paraId="54CADE5B" w14:textId="77777777" w:rsidR="00946489" w:rsidRPr="00216C09" w:rsidRDefault="00946489" w:rsidP="00C254EE"/>
        </w:tc>
        <w:tc>
          <w:tcPr>
            <w:tcW w:w="297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5C12154" w14:textId="77777777" w:rsidR="00946489" w:rsidRPr="00216C09" w:rsidRDefault="00946489" w:rsidP="00C254EE"/>
        </w:tc>
        <w:tc>
          <w:tcPr>
            <w:tcW w:w="28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D2845F1" w14:textId="77777777" w:rsidR="00946489" w:rsidRPr="00216C09" w:rsidRDefault="00946489" w:rsidP="00C254EE"/>
        </w:tc>
      </w:tr>
      <w:tr w:rsidR="00946489" w:rsidRPr="00216C09" w14:paraId="03FD036C" w14:textId="77777777" w:rsidTr="005233AC">
        <w:trPr>
          <w:trHeight w:val="2268"/>
        </w:trPr>
        <w:tc>
          <w:tcPr>
            <w:tcW w:w="464" w:type="dxa"/>
          </w:tcPr>
          <w:p w14:paraId="1C8605D6" w14:textId="77777777" w:rsidR="00946489" w:rsidRPr="00216C09" w:rsidRDefault="005233AC" w:rsidP="00C254EE">
            <w:r w:rsidRPr="00216C09">
              <w:t>3</w:t>
            </w:r>
          </w:p>
        </w:tc>
        <w:tc>
          <w:tcPr>
            <w:tcW w:w="1537" w:type="dxa"/>
          </w:tcPr>
          <w:p w14:paraId="5C9AABCC" w14:textId="77777777" w:rsidR="00946489" w:rsidRPr="00216C09" w:rsidRDefault="00946489" w:rsidP="00C254EE"/>
        </w:tc>
        <w:tc>
          <w:tcPr>
            <w:tcW w:w="1583" w:type="dxa"/>
          </w:tcPr>
          <w:p w14:paraId="34BD8EC5" w14:textId="77777777" w:rsidR="00946489" w:rsidRPr="00216C09" w:rsidRDefault="00946489" w:rsidP="00C254EE"/>
        </w:tc>
        <w:tc>
          <w:tcPr>
            <w:tcW w:w="1627" w:type="dxa"/>
          </w:tcPr>
          <w:p w14:paraId="671AF75A" w14:textId="77777777" w:rsidR="00946489" w:rsidRPr="00216C09" w:rsidRDefault="00946489" w:rsidP="00C254EE"/>
        </w:tc>
        <w:tc>
          <w:tcPr>
            <w:tcW w:w="1560" w:type="dxa"/>
          </w:tcPr>
          <w:p w14:paraId="10902518" w14:textId="77777777" w:rsidR="00946489" w:rsidRPr="00216C09" w:rsidRDefault="00946489" w:rsidP="00C254EE"/>
        </w:tc>
        <w:tc>
          <w:tcPr>
            <w:tcW w:w="1559" w:type="dxa"/>
          </w:tcPr>
          <w:p w14:paraId="04EBC4B1" w14:textId="77777777" w:rsidR="00946489" w:rsidRPr="00216C09" w:rsidRDefault="00946489" w:rsidP="00C254EE"/>
        </w:tc>
        <w:tc>
          <w:tcPr>
            <w:tcW w:w="1417" w:type="dxa"/>
            <w:tcBorders>
              <w:right w:val="single" w:sz="4" w:space="0" w:color="auto"/>
            </w:tcBorders>
          </w:tcPr>
          <w:p w14:paraId="63E56BE7" w14:textId="77777777" w:rsidR="00946489" w:rsidRPr="00216C09" w:rsidRDefault="00946489" w:rsidP="00C254EE"/>
        </w:tc>
        <w:tc>
          <w:tcPr>
            <w:tcW w:w="297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6032" w14:textId="77777777" w:rsidR="00946489" w:rsidRPr="00216C09" w:rsidRDefault="00946489" w:rsidP="00C254EE"/>
        </w:tc>
        <w:tc>
          <w:tcPr>
            <w:tcW w:w="289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51DB" w14:textId="77777777" w:rsidR="00946489" w:rsidRPr="00216C09" w:rsidRDefault="00946489" w:rsidP="00C254EE"/>
        </w:tc>
      </w:tr>
    </w:tbl>
    <w:p w14:paraId="1C78F6F1" w14:textId="77777777" w:rsidR="00946489" w:rsidRPr="00216C09" w:rsidRDefault="00946489" w:rsidP="0074745D"/>
    <w:p w14:paraId="67A63192" w14:textId="77777777" w:rsidR="001A4C3E" w:rsidRPr="00216C09" w:rsidRDefault="001A4C3E">
      <w:pPr>
        <w:spacing w:after="200" w:line="276" w:lineRule="auto"/>
      </w:pPr>
    </w:p>
    <w:p w14:paraId="6DC8ACD1" w14:textId="77777777" w:rsidR="001A4C3E" w:rsidRPr="00216C09" w:rsidRDefault="001A4C3E" w:rsidP="0074745D"/>
    <w:p w14:paraId="469AB4A7" w14:textId="77777777" w:rsidR="001A4C3E" w:rsidRPr="00216C09" w:rsidRDefault="001A4C3E" w:rsidP="0074745D"/>
    <w:p w14:paraId="381145B5" w14:textId="77777777" w:rsidR="001A4C3E" w:rsidRPr="00216C09" w:rsidRDefault="001A4C3E" w:rsidP="0074745D"/>
    <w:p w14:paraId="09ABFED5" w14:textId="77777777" w:rsidR="00C62397" w:rsidRPr="00216C09" w:rsidRDefault="00C62397" w:rsidP="0074745D"/>
    <w:tbl>
      <w:tblPr>
        <w:tblStyle w:val="Tabelrasterlich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16"/>
        <w:gridCol w:w="1104"/>
        <w:gridCol w:w="1267"/>
        <w:gridCol w:w="1874"/>
        <w:gridCol w:w="1681"/>
        <w:gridCol w:w="512"/>
        <w:gridCol w:w="507"/>
        <w:gridCol w:w="542"/>
        <w:gridCol w:w="518"/>
        <w:gridCol w:w="516"/>
        <w:gridCol w:w="457"/>
        <w:gridCol w:w="563"/>
        <w:gridCol w:w="543"/>
        <w:gridCol w:w="548"/>
        <w:gridCol w:w="566"/>
        <w:gridCol w:w="597"/>
        <w:gridCol w:w="508"/>
        <w:gridCol w:w="472"/>
        <w:gridCol w:w="512"/>
        <w:gridCol w:w="507"/>
        <w:gridCol w:w="542"/>
        <w:gridCol w:w="516"/>
      </w:tblGrid>
      <w:tr w:rsidR="009E515D" w:rsidRPr="00216C09" w14:paraId="444B00BC" w14:textId="77777777" w:rsidTr="00F43ED9">
        <w:tc>
          <w:tcPr>
            <w:tcW w:w="6392" w:type="dxa"/>
            <w:gridSpan w:val="5"/>
            <w:tcBorders>
              <w:top w:val="single" w:sz="12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265BEF32" w14:textId="09892414" w:rsidR="009E515D" w:rsidRPr="00216C09" w:rsidRDefault="00E56453" w:rsidP="00780F51">
            <w:pPr>
              <w:jc w:val="center"/>
              <w:rPr>
                <w:b/>
              </w:rPr>
            </w:pPr>
            <w:r w:rsidRPr="00216C09">
              <w:rPr>
                <w:b/>
              </w:rPr>
              <w:t>Risk assessment of inventoried hazards</w:t>
            </w:r>
          </w:p>
        </w:tc>
        <w:tc>
          <w:tcPr>
            <w:tcW w:w="8976" w:type="dxa"/>
            <w:gridSpan w:val="17"/>
            <w:tcBorders>
              <w:top w:val="single" w:sz="12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2FF42563" w14:textId="77777777" w:rsidR="009E515D" w:rsidRPr="00216C09" w:rsidRDefault="009E515D" w:rsidP="00BD45A0">
            <w:pPr>
              <w:jc w:val="center"/>
              <w:rPr>
                <w:i/>
              </w:rPr>
            </w:pPr>
            <w:r w:rsidRPr="00216C09">
              <w:rPr>
                <w:i/>
              </w:rPr>
              <w:t xml:space="preserve">Kies </w:t>
            </w:r>
            <w:proofErr w:type="spellStart"/>
            <w:r w:rsidRPr="00216C09">
              <w:rPr>
                <w:i/>
              </w:rPr>
              <w:t>een</w:t>
            </w:r>
            <w:proofErr w:type="spellEnd"/>
            <w:r w:rsidRPr="00216C09">
              <w:rPr>
                <w:i/>
              </w:rPr>
              <w:t xml:space="preserve"> </w:t>
            </w:r>
            <w:proofErr w:type="spellStart"/>
            <w:r w:rsidRPr="00216C09">
              <w:rPr>
                <w:i/>
              </w:rPr>
              <w:t>risico-inschattingsmethodiek</w:t>
            </w:r>
            <w:proofErr w:type="spellEnd"/>
            <w:r w:rsidRPr="00216C09">
              <w:rPr>
                <w:i/>
              </w:rPr>
              <w:t>:</w:t>
            </w:r>
          </w:p>
        </w:tc>
      </w:tr>
      <w:tr w:rsidR="00BD45A0" w:rsidRPr="00216C09" w14:paraId="63460482" w14:textId="77777777" w:rsidTr="00F43ED9">
        <w:tc>
          <w:tcPr>
            <w:tcW w:w="51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0C6807DD" w14:textId="77777777" w:rsidR="00BD45A0" w:rsidRPr="00216C09" w:rsidRDefault="00BD45A0" w:rsidP="00C254EE"/>
        </w:tc>
        <w:tc>
          <w:tcPr>
            <w:tcW w:w="5874" w:type="dxa"/>
            <w:gridSpan w:val="4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0E025B6A" w14:textId="2215ED07" w:rsidR="00BD45A0" w:rsidRPr="00216C09" w:rsidRDefault="00E56453" w:rsidP="00780F51">
            <w:pPr>
              <w:jc w:val="center"/>
              <w:rPr>
                <w:b/>
              </w:rPr>
            </w:pPr>
            <w:r w:rsidRPr="00216C09">
              <w:rPr>
                <w:b/>
              </w:rPr>
              <w:t>Explanation / substantiation</w:t>
            </w:r>
          </w:p>
        </w:tc>
        <w:tc>
          <w:tcPr>
            <w:tcW w:w="2606" w:type="dxa"/>
            <w:gridSpan w:val="5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0B79B8D8" w14:textId="77777777" w:rsidR="00BD45A0" w:rsidRPr="00216C09" w:rsidRDefault="00BD45A0" w:rsidP="00BD45A0">
            <w:pPr>
              <w:jc w:val="center"/>
              <w:rPr>
                <w:b/>
              </w:rPr>
            </w:pPr>
            <w:r w:rsidRPr="00216C09">
              <w:rPr>
                <w:b/>
                <w:color w:val="1F497D" w:themeColor="text2"/>
              </w:rPr>
              <w:t xml:space="preserve">14-punts </w:t>
            </w:r>
            <w:proofErr w:type="spellStart"/>
            <w:r w:rsidRPr="00216C09">
              <w:rPr>
                <w:b/>
                <w:color w:val="1F497D" w:themeColor="text2"/>
              </w:rPr>
              <w:t>risicograaf</w:t>
            </w:r>
            <w:proofErr w:type="spellEnd"/>
          </w:p>
        </w:tc>
        <w:tc>
          <w:tcPr>
            <w:tcW w:w="463" w:type="dxa"/>
            <w:vMerge w:val="restart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57B4E6F2" w14:textId="77777777" w:rsidR="00BD45A0" w:rsidRPr="00216C09" w:rsidRDefault="00BD45A0" w:rsidP="00BD45A0">
            <w:pPr>
              <w:jc w:val="center"/>
              <w:rPr>
                <w:b/>
              </w:rPr>
            </w:pPr>
          </w:p>
        </w:tc>
        <w:tc>
          <w:tcPr>
            <w:tcW w:w="3341" w:type="dxa"/>
            <w:gridSpan w:val="6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520CBFC2" w14:textId="77777777" w:rsidR="00BD45A0" w:rsidRPr="00216C09" w:rsidRDefault="00BD45A0" w:rsidP="00BD45A0">
            <w:pPr>
              <w:jc w:val="center"/>
              <w:rPr>
                <w:b/>
              </w:rPr>
            </w:pPr>
            <w:proofErr w:type="spellStart"/>
            <w:r w:rsidRPr="00216C09">
              <w:rPr>
                <w:b/>
                <w:color w:val="C0504D" w:themeColor="accent2"/>
              </w:rPr>
              <w:t>Hybride</w:t>
            </w:r>
            <w:proofErr w:type="spellEnd"/>
            <w:r w:rsidRPr="00216C09">
              <w:rPr>
                <w:b/>
                <w:color w:val="C0504D" w:themeColor="accent2"/>
              </w:rPr>
              <w:t xml:space="preserve"> </w:t>
            </w:r>
            <w:proofErr w:type="spellStart"/>
            <w:r w:rsidRPr="00216C09">
              <w:rPr>
                <w:b/>
                <w:color w:val="C0504D" w:themeColor="accent2"/>
              </w:rPr>
              <w:t>methode</w:t>
            </w:r>
            <w:proofErr w:type="spellEnd"/>
          </w:p>
        </w:tc>
        <w:tc>
          <w:tcPr>
            <w:tcW w:w="479" w:type="dxa"/>
            <w:vMerge w:val="restart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4E255A41" w14:textId="77777777" w:rsidR="00BD45A0" w:rsidRPr="00216C09" w:rsidRDefault="00BD45A0" w:rsidP="00BD45A0">
            <w:pPr>
              <w:jc w:val="center"/>
              <w:rPr>
                <w:b/>
              </w:rPr>
            </w:pPr>
          </w:p>
        </w:tc>
        <w:tc>
          <w:tcPr>
            <w:tcW w:w="2087" w:type="dxa"/>
            <w:gridSpan w:val="4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0A045538" w14:textId="77777777" w:rsidR="00BD45A0" w:rsidRPr="00216C09" w:rsidRDefault="00BD45A0" w:rsidP="00BD45A0">
            <w:pPr>
              <w:jc w:val="center"/>
              <w:rPr>
                <w:b/>
              </w:rPr>
            </w:pPr>
            <w:r w:rsidRPr="00216C09">
              <w:rPr>
                <w:b/>
                <w:color w:val="F79646" w:themeColor="accent6"/>
              </w:rPr>
              <w:t xml:space="preserve">Kinney </w:t>
            </w:r>
            <w:proofErr w:type="spellStart"/>
            <w:r w:rsidRPr="00216C09">
              <w:rPr>
                <w:b/>
                <w:color w:val="F79646" w:themeColor="accent6"/>
              </w:rPr>
              <w:t>en</w:t>
            </w:r>
            <w:proofErr w:type="spellEnd"/>
            <w:r w:rsidRPr="00216C09">
              <w:rPr>
                <w:b/>
                <w:color w:val="F79646" w:themeColor="accent6"/>
              </w:rPr>
              <w:t xml:space="preserve"> </w:t>
            </w:r>
            <w:proofErr w:type="spellStart"/>
            <w:r w:rsidRPr="00216C09">
              <w:rPr>
                <w:b/>
                <w:color w:val="F79646" w:themeColor="accent6"/>
              </w:rPr>
              <w:t>Wiruth</w:t>
            </w:r>
            <w:proofErr w:type="spellEnd"/>
          </w:p>
        </w:tc>
      </w:tr>
      <w:tr w:rsidR="00E56453" w:rsidRPr="00216C09" w14:paraId="1B143918" w14:textId="77777777" w:rsidTr="00F43ED9">
        <w:trPr>
          <w:trHeight w:val="306"/>
        </w:trPr>
        <w:tc>
          <w:tcPr>
            <w:tcW w:w="51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027CDCA" w14:textId="77777777" w:rsidR="00BD45A0" w:rsidRPr="00216C09" w:rsidRDefault="00BD45A0" w:rsidP="00396F23">
            <w:pPr>
              <w:jc w:val="right"/>
              <w:rPr>
                <w:b/>
              </w:rPr>
            </w:pPr>
            <w:r w:rsidRPr="00216C09">
              <w:rPr>
                <w:b/>
              </w:rPr>
              <w:t>ID</w:t>
            </w:r>
          </w:p>
        </w:tc>
        <w:tc>
          <w:tcPr>
            <w:tcW w:w="1105" w:type="dxa"/>
            <w:vAlign w:val="bottom"/>
          </w:tcPr>
          <w:p w14:paraId="620E7AB3" w14:textId="2D2FC615" w:rsidR="00BD45A0" w:rsidRPr="00216C09" w:rsidRDefault="00E56453" w:rsidP="00396F23">
            <w:r>
              <w:rPr>
                <w:b/>
              </w:rPr>
              <w:t>Severity</w:t>
            </w:r>
          </w:p>
        </w:tc>
        <w:tc>
          <w:tcPr>
            <w:tcW w:w="1192" w:type="dxa"/>
            <w:vAlign w:val="bottom"/>
          </w:tcPr>
          <w:p w14:paraId="60860755" w14:textId="7FBA52DA" w:rsidR="00BD45A0" w:rsidRPr="00216C09" w:rsidRDefault="00E56453" w:rsidP="00396F23">
            <w:r w:rsidRPr="00216C09">
              <w:rPr>
                <w:b/>
              </w:rPr>
              <w:t>Frequency</w:t>
            </w:r>
          </w:p>
        </w:tc>
        <w:tc>
          <w:tcPr>
            <w:tcW w:w="1889" w:type="dxa"/>
            <w:vAlign w:val="bottom"/>
          </w:tcPr>
          <w:p w14:paraId="10D42DB6" w14:textId="0C37C357" w:rsidR="00BD45A0" w:rsidRPr="00216C09" w:rsidRDefault="00E56453" w:rsidP="00396F23">
            <w:r w:rsidRPr="00216C09">
              <w:rPr>
                <w:b/>
              </w:rPr>
              <w:t>Probability</w:t>
            </w:r>
          </w:p>
        </w:tc>
        <w:tc>
          <w:tcPr>
            <w:tcW w:w="1688" w:type="dxa"/>
            <w:vAlign w:val="bottom"/>
          </w:tcPr>
          <w:p w14:paraId="36EA4CD3" w14:textId="689B4CED" w:rsidR="00BD45A0" w:rsidRPr="00216C09" w:rsidRDefault="00E56453" w:rsidP="00396F23">
            <w:proofErr w:type="spellStart"/>
            <w:r w:rsidRPr="00216C09">
              <w:rPr>
                <w:b/>
              </w:rPr>
              <w:t>Avoidability</w:t>
            </w:r>
            <w:proofErr w:type="spellEnd"/>
          </w:p>
        </w:tc>
        <w:tc>
          <w:tcPr>
            <w:tcW w:w="513" w:type="dxa"/>
            <w:vAlign w:val="bottom"/>
          </w:tcPr>
          <w:p w14:paraId="55920CD9" w14:textId="70FB83DD" w:rsidR="00BD45A0" w:rsidRPr="00216C09" w:rsidRDefault="00E56453" w:rsidP="00BD45A0">
            <w:pPr>
              <w:jc w:val="center"/>
              <w:rPr>
                <w:b/>
              </w:rPr>
            </w:pPr>
            <w:r>
              <w:rPr>
                <w:b/>
              </w:rPr>
              <w:t>Se</w:t>
            </w:r>
          </w:p>
        </w:tc>
        <w:tc>
          <w:tcPr>
            <w:tcW w:w="509" w:type="dxa"/>
            <w:vAlign w:val="bottom"/>
          </w:tcPr>
          <w:p w14:paraId="5F03C4A3" w14:textId="7BFEAC7E" w:rsidR="00BD45A0" w:rsidRPr="00216C09" w:rsidRDefault="00BD45A0" w:rsidP="00BD45A0">
            <w:pPr>
              <w:jc w:val="center"/>
              <w:rPr>
                <w:b/>
              </w:rPr>
            </w:pPr>
            <w:r w:rsidRPr="00216C09">
              <w:rPr>
                <w:b/>
              </w:rPr>
              <w:t>F</w:t>
            </w:r>
            <w:r w:rsidR="00E56453">
              <w:rPr>
                <w:b/>
              </w:rPr>
              <w:t>r</w:t>
            </w:r>
          </w:p>
        </w:tc>
        <w:tc>
          <w:tcPr>
            <w:tcW w:w="545" w:type="dxa"/>
            <w:vAlign w:val="bottom"/>
          </w:tcPr>
          <w:p w14:paraId="2E9B78F5" w14:textId="1E853D39" w:rsidR="00BD45A0" w:rsidRPr="00216C09" w:rsidRDefault="00E56453" w:rsidP="00BD45A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Pr</w:t>
            </w:r>
            <w:proofErr w:type="spellEnd"/>
          </w:p>
        </w:tc>
        <w:tc>
          <w:tcPr>
            <w:tcW w:w="519" w:type="dxa"/>
            <w:vAlign w:val="bottom"/>
          </w:tcPr>
          <w:p w14:paraId="1D7C1D62" w14:textId="788A696D" w:rsidR="00BD45A0" w:rsidRPr="00216C09" w:rsidRDefault="00BD45A0" w:rsidP="00BD45A0">
            <w:pPr>
              <w:jc w:val="center"/>
              <w:rPr>
                <w:b/>
              </w:rPr>
            </w:pPr>
            <w:r w:rsidRPr="00216C09">
              <w:rPr>
                <w:b/>
              </w:rPr>
              <w:t>A</w:t>
            </w:r>
            <w:r w:rsidR="00E56453">
              <w:rPr>
                <w:b/>
              </w:rPr>
              <w:t>v</w:t>
            </w:r>
          </w:p>
        </w:tc>
        <w:tc>
          <w:tcPr>
            <w:tcW w:w="520" w:type="dxa"/>
            <w:vAlign w:val="bottom"/>
          </w:tcPr>
          <w:p w14:paraId="3D7FEBEE" w14:textId="77777777" w:rsidR="00BD45A0" w:rsidRPr="00216C09" w:rsidRDefault="00BD45A0" w:rsidP="00BD45A0">
            <w:pPr>
              <w:jc w:val="center"/>
              <w:rPr>
                <w:b/>
              </w:rPr>
            </w:pPr>
            <w:r w:rsidRPr="00216C09">
              <w:rPr>
                <w:b/>
              </w:rPr>
              <w:t>R</w:t>
            </w:r>
          </w:p>
        </w:tc>
        <w:tc>
          <w:tcPr>
            <w:tcW w:w="463" w:type="dxa"/>
            <w:vMerge/>
            <w:shd w:val="clear" w:color="auto" w:fill="D9D9D9" w:themeFill="background1" w:themeFillShade="D9"/>
            <w:vAlign w:val="bottom"/>
          </w:tcPr>
          <w:p w14:paraId="6F8ACD32" w14:textId="77777777" w:rsidR="00BD45A0" w:rsidRPr="00216C09" w:rsidRDefault="00BD45A0" w:rsidP="00BD45A0">
            <w:pPr>
              <w:jc w:val="center"/>
              <w:rPr>
                <w:b/>
              </w:rPr>
            </w:pPr>
          </w:p>
        </w:tc>
        <w:tc>
          <w:tcPr>
            <w:tcW w:w="566" w:type="dxa"/>
            <w:vAlign w:val="bottom"/>
          </w:tcPr>
          <w:p w14:paraId="3AEED8CC" w14:textId="77777777" w:rsidR="00BD45A0" w:rsidRPr="00216C09" w:rsidRDefault="00BD45A0" w:rsidP="00BD45A0">
            <w:pPr>
              <w:jc w:val="center"/>
              <w:rPr>
                <w:b/>
              </w:rPr>
            </w:pPr>
            <w:r w:rsidRPr="00216C09">
              <w:rPr>
                <w:b/>
              </w:rPr>
              <w:t>Se</w:t>
            </w:r>
          </w:p>
        </w:tc>
        <w:tc>
          <w:tcPr>
            <w:tcW w:w="546" w:type="dxa"/>
            <w:vAlign w:val="bottom"/>
          </w:tcPr>
          <w:p w14:paraId="77FFD7A8" w14:textId="77777777" w:rsidR="00BD45A0" w:rsidRPr="00216C09" w:rsidRDefault="00BD45A0" w:rsidP="00BD45A0">
            <w:pPr>
              <w:jc w:val="center"/>
              <w:rPr>
                <w:b/>
              </w:rPr>
            </w:pPr>
            <w:r w:rsidRPr="00216C09">
              <w:rPr>
                <w:b/>
              </w:rPr>
              <w:t>Fr</w:t>
            </w:r>
          </w:p>
        </w:tc>
        <w:tc>
          <w:tcPr>
            <w:tcW w:w="551" w:type="dxa"/>
            <w:vAlign w:val="bottom"/>
          </w:tcPr>
          <w:p w14:paraId="2D014829" w14:textId="77777777" w:rsidR="00BD45A0" w:rsidRPr="00216C09" w:rsidRDefault="00BD45A0" w:rsidP="00BD45A0">
            <w:pPr>
              <w:jc w:val="center"/>
              <w:rPr>
                <w:b/>
              </w:rPr>
            </w:pPr>
            <w:proofErr w:type="spellStart"/>
            <w:r w:rsidRPr="00216C09">
              <w:rPr>
                <w:b/>
              </w:rPr>
              <w:t>Pr</w:t>
            </w:r>
            <w:proofErr w:type="spellEnd"/>
          </w:p>
        </w:tc>
        <w:tc>
          <w:tcPr>
            <w:tcW w:w="568" w:type="dxa"/>
            <w:vAlign w:val="bottom"/>
          </w:tcPr>
          <w:p w14:paraId="253A17C0" w14:textId="77777777" w:rsidR="00BD45A0" w:rsidRPr="00216C09" w:rsidRDefault="00BD45A0" w:rsidP="00BD45A0">
            <w:pPr>
              <w:jc w:val="center"/>
              <w:rPr>
                <w:b/>
              </w:rPr>
            </w:pPr>
            <w:r w:rsidRPr="00216C09">
              <w:rPr>
                <w:b/>
              </w:rPr>
              <w:t>Av</w:t>
            </w:r>
          </w:p>
        </w:tc>
        <w:tc>
          <w:tcPr>
            <w:tcW w:w="598" w:type="dxa"/>
            <w:vAlign w:val="bottom"/>
          </w:tcPr>
          <w:p w14:paraId="40ADE5D6" w14:textId="77777777" w:rsidR="00BD45A0" w:rsidRPr="00216C09" w:rsidRDefault="00BD45A0" w:rsidP="00BD45A0">
            <w:pPr>
              <w:jc w:val="center"/>
            </w:pPr>
            <w:r w:rsidRPr="00216C09">
              <w:t>(Cl)</w:t>
            </w:r>
          </w:p>
        </w:tc>
        <w:tc>
          <w:tcPr>
            <w:tcW w:w="512" w:type="dxa"/>
            <w:vAlign w:val="bottom"/>
          </w:tcPr>
          <w:p w14:paraId="6A570859" w14:textId="77777777" w:rsidR="00BD45A0" w:rsidRPr="00216C09" w:rsidRDefault="00BD45A0" w:rsidP="00BD45A0">
            <w:pPr>
              <w:jc w:val="center"/>
              <w:rPr>
                <w:b/>
              </w:rPr>
            </w:pPr>
            <w:r w:rsidRPr="00216C09">
              <w:rPr>
                <w:b/>
              </w:rPr>
              <w:t>R</w:t>
            </w:r>
          </w:p>
        </w:tc>
        <w:tc>
          <w:tcPr>
            <w:tcW w:w="479" w:type="dxa"/>
            <w:vMerge/>
            <w:shd w:val="clear" w:color="auto" w:fill="D9D9D9" w:themeFill="background1" w:themeFillShade="D9"/>
            <w:vAlign w:val="bottom"/>
          </w:tcPr>
          <w:p w14:paraId="27E834B8" w14:textId="77777777" w:rsidR="00BD45A0" w:rsidRPr="00216C09" w:rsidRDefault="00BD45A0" w:rsidP="00BD45A0">
            <w:pPr>
              <w:jc w:val="center"/>
              <w:rPr>
                <w:b/>
              </w:rPr>
            </w:pPr>
          </w:p>
        </w:tc>
        <w:tc>
          <w:tcPr>
            <w:tcW w:w="513" w:type="dxa"/>
            <w:vAlign w:val="bottom"/>
          </w:tcPr>
          <w:p w14:paraId="123B5063" w14:textId="147B208C" w:rsidR="00BD45A0" w:rsidRPr="00216C09" w:rsidRDefault="00E56453" w:rsidP="00BD45A0">
            <w:pPr>
              <w:jc w:val="center"/>
              <w:rPr>
                <w:b/>
              </w:rPr>
            </w:pPr>
            <w:r>
              <w:rPr>
                <w:b/>
              </w:rPr>
              <w:t>Se</w:t>
            </w:r>
          </w:p>
        </w:tc>
        <w:tc>
          <w:tcPr>
            <w:tcW w:w="509" w:type="dxa"/>
            <w:vAlign w:val="bottom"/>
          </w:tcPr>
          <w:p w14:paraId="08879BC4" w14:textId="4364B419" w:rsidR="00BD45A0" w:rsidRPr="00216C09" w:rsidRDefault="00BD45A0" w:rsidP="00BD45A0">
            <w:pPr>
              <w:jc w:val="center"/>
              <w:rPr>
                <w:b/>
              </w:rPr>
            </w:pPr>
            <w:r w:rsidRPr="00216C09">
              <w:rPr>
                <w:b/>
              </w:rPr>
              <w:t>F</w:t>
            </w:r>
            <w:r w:rsidR="008573A5">
              <w:rPr>
                <w:b/>
              </w:rPr>
              <w:t>r</w:t>
            </w:r>
          </w:p>
        </w:tc>
        <w:tc>
          <w:tcPr>
            <w:tcW w:w="545" w:type="dxa"/>
            <w:vAlign w:val="bottom"/>
          </w:tcPr>
          <w:p w14:paraId="556F71B6" w14:textId="2155CDDD" w:rsidR="00BD45A0" w:rsidRPr="00216C09" w:rsidRDefault="008573A5" w:rsidP="00BD45A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Pr</w:t>
            </w:r>
            <w:proofErr w:type="spellEnd"/>
          </w:p>
        </w:tc>
        <w:tc>
          <w:tcPr>
            <w:tcW w:w="520" w:type="dxa"/>
            <w:vAlign w:val="bottom"/>
          </w:tcPr>
          <w:p w14:paraId="2F6A4635" w14:textId="77777777" w:rsidR="00BD45A0" w:rsidRPr="00216C09" w:rsidRDefault="00BD45A0" w:rsidP="00BD45A0">
            <w:pPr>
              <w:jc w:val="center"/>
              <w:rPr>
                <w:b/>
              </w:rPr>
            </w:pPr>
            <w:r w:rsidRPr="00216C09">
              <w:rPr>
                <w:b/>
              </w:rPr>
              <w:t>R</w:t>
            </w:r>
          </w:p>
        </w:tc>
      </w:tr>
      <w:tr w:rsidR="00E56453" w:rsidRPr="00216C09" w14:paraId="462B96F8" w14:textId="77777777" w:rsidTr="00F43ED9">
        <w:trPr>
          <w:trHeight w:val="1134"/>
        </w:trPr>
        <w:tc>
          <w:tcPr>
            <w:tcW w:w="518" w:type="dxa"/>
            <w:tcBorders>
              <w:top w:val="single" w:sz="6" w:space="0" w:color="auto"/>
            </w:tcBorders>
          </w:tcPr>
          <w:p w14:paraId="71DF1F63" w14:textId="77777777" w:rsidR="00BD45A0" w:rsidRPr="00216C09" w:rsidRDefault="00BD45A0" w:rsidP="00C254EE">
            <w:r w:rsidRPr="00216C09">
              <w:t>1</w:t>
            </w:r>
          </w:p>
        </w:tc>
        <w:tc>
          <w:tcPr>
            <w:tcW w:w="1105" w:type="dxa"/>
          </w:tcPr>
          <w:p w14:paraId="30C4B41E" w14:textId="77777777" w:rsidR="00BD45A0" w:rsidRPr="00216C09" w:rsidRDefault="00BD45A0" w:rsidP="00C62397">
            <w:pPr>
              <w:jc w:val="center"/>
            </w:pPr>
          </w:p>
          <w:p w14:paraId="4F26F203" w14:textId="77777777" w:rsidR="00F43ED9" w:rsidRPr="00216C09" w:rsidRDefault="00F43ED9" w:rsidP="00C62397">
            <w:pPr>
              <w:jc w:val="center"/>
            </w:pPr>
          </w:p>
          <w:p w14:paraId="5DB32CD0" w14:textId="77777777" w:rsidR="00F43ED9" w:rsidRPr="00216C09" w:rsidRDefault="00F43ED9" w:rsidP="00C62397">
            <w:pPr>
              <w:jc w:val="center"/>
            </w:pPr>
          </w:p>
          <w:p w14:paraId="2F918323" w14:textId="77777777" w:rsidR="00F43ED9" w:rsidRPr="00216C09" w:rsidRDefault="00F43ED9" w:rsidP="00C62397">
            <w:pPr>
              <w:jc w:val="center"/>
            </w:pPr>
          </w:p>
          <w:p w14:paraId="14FF13E6" w14:textId="77777777" w:rsidR="00F43ED9" w:rsidRPr="00216C09" w:rsidRDefault="00F43ED9" w:rsidP="00C62397">
            <w:pPr>
              <w:jc w:val="center"/>
            </w:pPr>
          </w:p>
          <w:p w14:paraId="6A2FA1E8" w14:textId="77777777" w:rsidR="00F43ED9" w:rsidRPr="00216C09" w:rsidRDefault="00F43ED9" w:rsidP="00F43ED9"/>
          <w:p w14:paraId="38C04A08" w14:textId="77777777" w:rsidR="00F43ED9" w:rsidRPr="00216C09" w:rsidRDefault="00F43ED9" w:rsidP="00C62397">
            <w:pPr>
              <w:jc w:val="center"/>
            </w:pPr>
          </w:p>
          <w:p w14:paraId="1F8182B5" w14:textId="77777777" w:rsidR="00F43ED9" w:rsidRPr="00216C09" w:rsidRDefault="00F43ED9" w:rsidP="00C62397">
            <w:pPr>
              <w:jc w:val="center"/>
            </w:pPr>
          </w:p>
          <w:p w14:paraId="17C418B8" w14:textId="7C609001" w:rsidR="00F43ED9" w:rsidRPr="00216C09" w:rsidRDefault="00F43ED9" w:rsidP="00C62397">
            <w:pPr>
              <w:jc w:val="center"/>
            </w:pPr>
          </w:p>
        </w:tc>
        <w:tc>
          <w:tcPr>
            <w:tcW w:w="1192" w:type="dxa"/>
          </w:tcPr>
          <w:p w14:paraId="58F51925" w14:textId="77777777" w:rsidR="00BD45A0" w:rsidRPr="00216C09" w:rsidRDefault="00BD45A0" w:rsidP="00C62397">
            <w:pPr>
              <w:jc w:val="center"/>
            </w:pPr>
          </w:p>
        </w:tc>
        <w:tc>
          <w:tcPr>
            <w:tcW w:w="1889" w:type="dxa"/>
          </w:tcPr>
          <w:p w14:paraId="4DD27329" w14:textId="77777777" w:rsidR="00BD45A0" w:rsidRPr="00216C09" w:rsidRDefault="00BD45A0" w:rsidP="00C62397">
            <w:pPr>
              <w:jc w:val="center"/>
            </w:pPr>
          </w:p>
        </w:tc>
        <w:tc>
          <w:tcPr>
            <w:tcW w:w="1688" w:type="dxa"/>
          </w:tcPr>
          <w:p w14:paraId="1D98DA1E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13" w:type="dxa"/>
          </w:tcPr>
          <w:p w14:paraId="0BF46BCC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09" w:type="dxa"/>
          </w:tcPr>
          <w:p w14:paraId="3AD81BBF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45" w:type="dxa"/>
          </w:tcPr>
          <w:p w14:paraId="0FAD2F6E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19" w:type="dxa"/>
          </w:tcPr>
          <w:p w14:paraId="0201358E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20" w:type="dxa"/>
          </w:tcPr>
          <w:p w14:paraId="03702A9B" w14:textId="77777777" w:rsidR="00BD45A0" w:rsidRPr="00216C09" w:rsidRDefault="00BD45A0" w:rsidP="00C62397">
            <w:pPr>
              <w:jc w:val="center"/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</w:tcPr>
          <w:p w14:paraId="011F41A0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66" w:type="dxa"/>
          </w:tcPr>
          <w:p w14:paraId="27253BE8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46" w:type="dxa"/>
          </w:tcPr>
          <w:p w14:paraId="5A7804FB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51" w:type="dxa"/>
          </w:tcPr>
          <w:p w14:paraId="4963FD7E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68" w:type="dxa"/>
          </w:tcPr>
          <w:p w14:paraId="1C00A6F0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98" w:type="dxa"/>
          </w:tcPr>
          <w:p w14:paraId="601108B2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12" w:type="dxa"/>
          </w:tcPr>
          <w:p w14:paraId="088787C2" w14:textId="77777777" w:rsidR="00BD45A0" w:rsidRPr="00216C09" w:rsidRDefault="00BD45A0" w:rsidP="00C62397">
            <w:pPr>
              <w:jc w:val="center"/>
            </w:pPr>
          </w:p>
        </w:tc>
        <w:tc>
          <w:tcPr>
            <w:tcW w:w="479" w:type="dxa"/>
            <w:vMerge/>
            <w:shd w:val="clear" w:color="auto" w:fill="D9D9D9" w:themeFill="background1" w:themeFillShade="D9"/>
          </w:tcPr>
          <w:p w14:paraId="526FD0F4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13" w:type="dxa"/>
          </w:tcPr>
          <w:p w14:paraId="26AFF250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09" w:type="dxa"/>
          </w:tcPr>
          <w:p w14:paraId="46EFC074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45" w:type="dxa"/>
          </w:tcPr>
          <w:p w14:paraId="76B6F05D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20" w:type="dxa"/>
          </w:tcPr>
          <w:p w14:paraId="633011E6" w14:textId="77777777" w:rsidR="00BD45A0" w:rsidRPr="00216C09" w:rsidRDefault="00BD45A0" w:rsidP="00C62397">
            <w:pPr>
              <w:jc w:val="center"/>
            </w:pPr>
          </w:p>
        </w:tc>
      </w:tr>
      <w:tr w:rsidR="00E56453" w:rsidRPr="00216C09" w14:paraId="3F4A7737" w14:textId="77777777" w:rsidTr="00F43ED9">
        <w:trPr>
          <w:trHeight w:val="1134"/>
        </w:trPr>
        <w:tc>
          <w:tcPr>
            <w:tcW w:w="518" w:type="dxa"/>
          </w:tcPr>
          <w:p w14:paraId="114B8FF3" w14:textId="77777777" w:rsidR="00BD45A0" w:rsidRPr="00216C09" w:rsidRDefault="00BD45A0" w:rsidP="00C254EE">
            <w:r w:rsidRPr="00216C09">
              <w:t>2</w:t>
            </w:r>
          </w:p>
        </w:tc>
        <w:tc>
          <w:tcPr>
            <w:tcW w:w="1105" w:type="dxa"/>
          </w:tcPr>
          <w:p w14:paraId="3AC493E1" w14:textId="77777777" w:rsidR="00BD45A0" w:rsidRPr="00216C09" w:rsidRDefault="00BD45A0" w:rsidP="00C62397">
            <w:pPr>
              <w:jc w:val="center"/>
            </w:pPr>
          </w:p>
          <w:p w14:paraId="576F0C0E" w14:textId="77777777" w:rsidR="00F43ED9" w:rsidRPr="00216C09" w:rsidRDefault="00F43ED9" w:rsidP="00C62397">
            <w:pPr>
              <w:jc w:val="center"/>
            </w:pPr>
          </w:p>
          <w:p w14:paraId="40AA4856" w14:textId="77777777" w:rsidR="00F43ED9" w:rsidRPr="00216C09" w:rsidRDefault="00F43ED9" w:rsidP="00C62397">
            <w:pPr>
              <w:jc w:val="center"/>
            </w:pPr>
          </w:p>
          <w:p w14:paraId="77DE88DE" w14:textId="77777777" w:rsidR="00F43ED9" w:rsidRPr="00216C09" w:rsidRDefault="00F43ED9" w:rsidP="00C62397">
            <w:pPr>
              <w:jc w:val="center"/>
            </w:pPr>
          </w:p>
          <w:p w14:paraId="3AA20898" w14:textId="77777777" w:rsidR="00F43ED9" w:rsidRPr="00216C09" w:rsidRDefault="00F43ED9" w:rsidP="00C62397">
            <w:pPr>
              <w:jc w:val="center"/>
            </w:pPr>
          </w:p>
          <w:p w14:paraId="0259D1F6" w14:textId="77777777" w:rsidR="00F43ED9" w:rsidRPr="00216C09" w:rsidRDefault="00F43ED9" w:rsidP="00F43ED9"/>
          <w:p w14:paraId="77C2C5C9" w14:textId="77777777" w:rsidR="00F43ED9" w:rsidRPr="00216C09" w:rsidRDefault="00F43ED9" w:rsidP="00C62397">
            <w:pPr>
              <w:jc w:val="center"/>
            </w:pPr>
          </w:p>
          <w:p w14:paraId="2BBAAEDB" w14:textId="77777777" w:rsidR="00F43ED9" w:rsidRPr="00216C09" w:rsidRDefault="00F43ED9" w:rsidP="00C62397">
            <w:pPr>
              <w:jc w:val="center"/>
            </w:pPr>
          </w:p>
          <w:p w14:paraId="1ADE0751" w14:textId="062A9C4B" w:rsidR="00F43ED9" w:rsidRPr="00216C09" w:rsidRDefault="00F43ED9" w:rsidP="00C62397">
            <w:pPr>
              <w:jc w:val="center"/>
            </w:pPr>
          </w:p>
        </w:tc>
        <w:tc>
          <w:tcPr>
            <w:tcW w:w="1192" w:type="dxa"/>
          </w:tcPr>
          <w:p w14:paraId="52CB5E14" w14:textId="77777777" w:rsidR="00BD45A0" w:rsidRPr="00216C09" w:rsidRDefault="00BD45A0" w:rsidP="00C62397">
            <w:pPr>
              <w:jc w:val="center"/>
            </w:pPr>
          </w:p>
        </w:tc>
        <w:tc>
          <w:tcPr>
            <w:tcW w:w="1889" w:type="dxa"/>
          </w:tcPr>
          <w:p w14:paraId="5EE5132F" w14:textId="77777777" w:rsidR="00BD45A0" w:rsidRPr="00216C09" w:rsidRDefault="00BD45A0" w:rsidP="00C62397">
            <w:pPr>
              <w:jc w:val="center"/>
            </w:pPr>
          </w:p>
        </w:tc>
        <w:tc>
          <w:tcPr>
            <w:tcW w:w="1688" w:type="dxa"/>
          </w:tcPr>
          <w:p w14:paraId="151DDDD3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13" w:type="dxa"/>
          </w:tcPr>
          <w:p w14:paraId="35D3A2C6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09" w:type="dxa"/>
          </w:tcPr>
          <w:p w14:paraId="13184579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45" w:type="dxa"/>
          </w:tcPr>
          <w:p w14:paraId="252DE7A2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19" w:type="dxa"/>
          </w:tcPr>
          <w:p w14:paraId="6D1BFFED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20" w:type="dxa"/>
          </w:tcPr>
          <w:p w14:paraId="66360B46" w14:textId="77777777" w:rsidR="00BD45A0" w:rsidRPr="00216C09" w:rsidRDefault="00BD45A0" w:rsidP="00C62397">
            <w:pPr>
              <w:jc w:val="center"/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</w:tcPr>
          <w:p w14:paraId="425B7716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66" w:type="dxa"/>
          </w:tcPr>
          <w:p w14:paraId="49F46E18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46" w:type="dxa"/>
          </w:tcPr>
          <w:p w14:paraId="41306629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51" w:type="dxa"/>
          </w:tcPr>
          <w:p w14:paraId="78CC0BC2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68" w:type="dxa"/>
          </w:tcPr>
          <w:p w14:paraId="46EBFBA6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98" w:type="dxa"/>
          </w:tcPr>
          <w:p w14:paraId="6621F7FA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12" w:type="dxa"/>
          </w:tcPr>
          <w:p w14:paraId="40332882" w14:textId="77777777" w:rsidR="00BD45A0" w:rsidRPr="00216C09" w:rsidRDefault="00BD45A0" w:rsidP="00C62397">
            <w:pPr>
              <w:jc w:val="center"/>
            </w:pPr>
          </w:p>
        </w:tc>
        <w:tc>
          <w:tcPr>
            <w:tcW w:w="479" w:type="dxa"/>
            <w:vMerge/>
            <w:shd w:val="clear" w:color="auto" w:fill="D9D9D9" w:themeFill="background1" w:themeFillShade="D9"/>
          </w:tcPr>
          <w:p w14:paraId="05A5D248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13" w:type="dxa"/>
          </w:tcPr>
          <w:p w14:paraId="4580B978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09" w:type="dxa"/>
          </w:tcPr>
          <w:p w14:paraId="76581BF7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45" w:type="dxa"/>
          </w:tcPr>
          <w:p w14:paraId="2D35B7BC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20" w:type="dxa"/>
          </w:tcPr>
          <w:p w14:paraId="00D67B72" w14:textId="77777777" w:rsidR="00BD45A0" w:rsidRPr="00216C09" w:rsidRDefault="00BD45A0" w:rsidP="00C62397">
            <w:pPr>
              <w:jc w:val="center"/>
            </w:pPr>
          </w:p>
        </w:tc>
      </w:tr>
      <w:tr w:rsidR="00E56453" w:rsidRPr="00216C09" w14:paraId="523951CC" w14:textId="77777777" w:rsidTr="00F43ED9">
        <w:trPr>
          <w:trHeight w:val="1134"/>
        </w:trPr>
        <w:tc>
          <w:tcPr>
            <w:tcW w:w="518" w:type="dxa"/>
          </w:tcPr>
          <w:p w14:paraId="26CC58AB" w14:textId="77777777" w:rsidR="00BD45A0" w:rsidRPr="00216C09" w:rsidRDefault="00BD45A0" w:rsidP="00C254EE">
            <w:r w:rsidRPr="00216C09">
              <w:t>3</w:t>
            </w:r>
          </w:p>
        </w:tc>
        <w:tc>
          <w:tcPr>
            <w:tcW w:w="1105" w:type="dxa"/>
          </w:tcPr>
          <w:p w14:paraId="3AA548AB" w14:textId="77777777" w:rsidR="00BD45A0" w:rsidRPr="00216C09" w:rsidRDefault="00BD45A0" w:rsidP="00C62397">
            <w:pPr>
              <w:jc w:val="center"/>
            </w:pPr>
          </w:p>
          <w:p w14:paraId="78684807" w14:textId="77777777" w:rsidR="00F43ED9" w:rsidRPr="00216C09" w:rsidRDefault="00F43ED9" w:rsidP="00C62397">
            <w:pPr>
              <w:jc w:val="center"/>
            </w:pPr>
          </w:p>
          <w:p w14:paraId="42202BA3" w14:textId="77777777" w:rsidR="00F43ED9" w:rsidRPr="00216C09" w:rsidRDefault="00F43ED9" w:rsidP="00C62397">
            <w:pPr>
              <w:jc w:val="center"/>
            </w:pPr>
          </w:p>
          <w:p w14:paraId="605A8964" w14:textId="77777777" w:rsidR="00F43ED9" w:rsidRPr="00216C09" w:rsidRDefault="00F43ED9" w:rsidP="00C62397">
            <w:pPr>
              <w:jc w:val="center"/>
            </w:pPr>
          </w:p>
          <w:p w14:paraId="6E85F776" w14:textId="77777777" w:rsidR="00F43ED9" w:rsidRPr="00216C09" w:rsidRDefault="00F43ED9" w:rsidP="00F43ED9"/>
          <w:p w14:paraId="7612FBD3" w14:textId="77777777" w:rsidR="00F43ED9" w:rsidRPr="00216C09" w:rsidRDefault="00F43ED9" w:rsidP="00C62397">
            <w:pPr>
              <w:jc w:val="center"/>
            </w:pPr>
          </w:p>
          <w:p w14:paraId="3F5861F1" w14:textId="77777777" w:rsidR="00F43ED9" w:rsidRPr="00216C09" w:rsidRDefault="00F43ED9" w:rsidP="00C62397">
            <w:pPr>
              <w:jc w:val="center"/>
            </w:pPr>
          </w:p>
          <w:p w14:paraId="195A6B7B" w14:textId="77777777" w:rsidR="00F43ED9" w:rsidRPr="00216C09" w:rsidRDefault="00F43ED9" w:rsidP="00C62397">
            <w:pPr>
              <w:jc w:val="center"/>
            </w:pPr>
          </w:p>
          <w:p w14:paraId="08725557" w14:textId="3CB225A1" w:rsidR="00F43ED9" w:rsidRPr="00216C09" w:rsidRDefault="00F43ED9" w:rsidP="00C62397">
            <w:pPr>
              <w:jc w:val="center"/>
            </w:pPr>
          </w:p>
        </w:tc>
        <w:tc>
          <w:tcPr>
            <w:tcW w:w="1192" w:type="dxa"/>
          </w:tcPr>
          <w:p w14:paraId="2540AD72" w14:textId="77777777" w:rsidR="00BD45A0" w:rsidRPr="00216C09" w:rsidRDefault="00BD45A0" w:rsidP="00C62397">
            <w:pPr>
              <w:jc w:val="center"/>
            </w:pPr>
          </w:p>
        </w:tc>
        <w:tc>
          <w:tcPr>
            <w:tcW w:w="1889" w:type="dxa"/>
          </w:tcPr>
          <w:p w14:paraId="3D4AA2CA" w14:textId="77777777" w:rsidR="00BD45A0" w:rsidRPr="00216C09" w:rsidRDefault="00BD45A0" w:rsidP="00C62397">
            <w:pPr>
              <w:jc w:val="center"/>
            </w:pPr>
          </w:p>
        </w:tc>
        <w:tc>
          <w:tcPr>
            <w:tcW w:w="1688" w:type="dxa"/>
          </w:tcPr>
          <w:p w14:paraId="7353F7F2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13" w:type="dxa"/>
          </w:tcPr>
          <w:p w14:paraId="775BF393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09" w:type="dxa"/>
          </w:tcPr>
          <w:p w14:paraId="1D9C4790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45" w:type="dxa"/>
          </w:tcPr>
          <w:p w14:paraId="0F722E37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19" w:type="dxa"/>
          </w:tcPr>
          <w:p w14:paraId="2A63B1B9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20" w:type="dxa"/>
          </w:tcPr>
          <w:p w14:paraId="4DA5D375" w14:textId="77777777" w:rsidR="00BD45A0" w:rsidRPr="00216C09" w:rsidRDefault="00BD45A0" w:rsidP="00C62397">
            <w:pPr>
              <w:jc w:val="center"/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</w:tcPr>
          <w:p w14:paraId="6DAE13C1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66" w:type="dxa"/>
          </w:tcPr>
          <w:p w14:paraId="4A38D4AA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46" w:type="dxa"/>
          </w:tcPr>
          <w:p w14:paraId="014359D9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51" w:type="dxa"/>
          </w:tcPr>
          <w:p w14:paraId="0FDA9661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68" w:type="dxa"/>
          </w:tcPr>
          <w:p w14:paraId="4FC7B1B9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98" w:type="dxa"/>
          </w:tcPr>
          <w:p w14:paraId="3AF9EB2C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12" w:type="dxa"/>
          </w:tcPr>
          <w:p w14:paraId="20BFDACB" w14:textId="77777777" w:rsidR="00BD45A0" w:rsidRPr="00216C09" w:rsidRDefault="00BD45A0" w:rsidP="00C62397">
            <w:pPr>
              <w:jc w:val="center"/>
            </w:pPr>
          </w:p>
        </w:tc>
        <w:tc>
          <w:tcPr>
            <w:tcW w:w="479" w:type="dxa"/>
            <w:vMerge/>
            <w:shd w:val="clear" w:color="auto" w:fill="D9D9D9" w:themeFill="background1" w:themeFillShade="D9"/>
          </w:tcPr>
          <w:p w14:paraId="7B394F1F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13" w:type="dxa"/>
          </w:tcPr>
          <w:p w14:paraId="609D4D00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09" w:type="dxa"/>
          </w:tcPr>
          <w:p w14:paraId="0D9FD2D8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45" w:type="dxa"/>
          </w:tcPr>
          <w:p w14:paraId="476853C7" w14:textId="77777777" w:rsidR="00BD45A0" w:rsidRPr="00216C09" w:rsidRDefault="00BD45A0" w:rsidP="00C62397">
            <w:pPr>
              <w:jc w:val="center"/>
            </w:pPr>
          </w:p>
        </w:tc>
        <w:tc>
          <w:tcPr>
            <w:tcW w:w="520" w:type="dxa"/>
          </w:tcPr>
          <w:p w14:paraId="0862D2B0" w14:textId="77777777" w:rsidR="00BD45A0" w:rsidRPr="00216C09" w:rsidRDefault="00BD45A0" w:rsidP="00C62397">
            <w:pPr>
              <w:jc w:val="center"/>
            </w:pPr>
          </w:p>
        </w:tc>
      </w:tr>
    </w:tbl>
    <w:p w14:paraId="14321D7C" w14:textId="77777777" w:rsidR="00C62397" w:rsidRPr="00216C09" w:rsidRDefault="00C62397" w:rsidP="0074745D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393B03" w:rsidRPr="00216C09" w14:paraId="1BC12762" w14:textId="77777777" w:rsidTr="00393B03">
        <w:tc>
          <w:tcPr>
            <w:tcW w:w="15538" w:type="dxa"/>
          </w:tcPr>
          <w:p w14:paraId="61A1EAFF" w14:textId="45104F32" w:rsidR="00393B03" w:rsidRPr="00216C09" w:rsidRDefault="008573A5" w:rsidP="0074745D">
            <w:pPr>
              <w:rPr>
                <w:i/>
              </w:rPr>
            </w:pPr>
            <w:r w:rsidRPr="00216C09">
              <w:rPr>
                <w:i/>
              </w:rPr>
              <w:t>Please note: A substantiated risk assessment must be carried out for each risk for which the risk assessment can be used as input.</w:t>
            </w:r>
          </w:p>
        </w:tc>
      </w:tr>
    </w:tbl>
    <w:p w14:paraId="421B508E" w14:textId="70026F6E" w:rsidR="001941A3" w:rsidRPr="00216C09" w:rsidRDefault="001941A3">
      <w:pPr>
        <w:spacing w:after="200" w:line="276" w:lineRule="auto"/>
      </w:pPr>
    </w:p>
    <w:tbl>
      <w:tblPr>
        <w:tblStyle w:val="Tabelrasterlich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368"/>
      </w:tblGrid>
      <w:tr w:rsidR="001941A3" w:rsidRPr="00216C09" w14:paraId="490A92D9" w14:textId="77777777" w:rsidTr="00C4052B">
        <w:tc>
          <w:tcPr>
            <w:tcW w:w="15388" w:type="dxa"/>
            <w:shd w:val="clear" w:color="auto" w:fill="D9D9D9" w:themeFill="background1" w:themeFillShade="D9"/>
          </w:tcPr>
          <w:p w14:paraId="2CEE3240" w14:textId="511C1C7E" w:rsidR="001941A3" w:rsidRPr="00216C09" w:rsidRDefault="008573A5" w:rsidP="00C254EE">
            <w:pPr>
              <w:rPr>
                <w:b/>
              </w:rPr>
            </w:pPr>
            <w:r w:rsidRPr="00216C09">
              <w:rPr>
                <w:b/>
              </w:rPr>
              <w:t xml:space="preserve">Risk assessment methodology: </w:t>
            </w:r>
            <w:r w:rsidRPr="00216C09">
              <w:rPr>
                <w:b/>
                <w:color w:val="1F497D" w:themeColor="text2"/>
              </w:rPr>
              <w:t>14-point Risk Graph</w:t>
            </w:r>
          </w:p>
        </w:tc>
      </w:tr>
      <w:tr w:rsidR="001941A3" w:rsidRPr="00216C09" w14:paraId="4A8FCCF6" w14:textId="77777777" w:rsidTr="00C4052B">
        <w:tc>
          <w:tcPr>
            <w:tcW w:w="15388" w:type="dxa"/>
          </w:tcPr>
          <w:p w14:paraId="35B06141" w14:textId="77777777" w:rsidR="001941A3" w:rsidRPr="00216C09" w:rsidRDefault="001941A3" w:rsidP="00C254EE">
            <w:r w:rsidRPr="00216C09">
              <w:drawing>
                <wp:inline distT="0" distB="0" distL="0" distR="0" wp14:anchorId="4FBA21EB" wp14:editId="32B41854">
                  <wp:extent cx="8680904" cy="5753819"/>
                  <wp:effectExtent l="0" t="0" r="6350" b="0"/>
                  <wp:docPr id="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6533" cy="5764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6C4C0" w14:textId="2879B0F8" w:rsidR="001941A3" w:rsidRPr="00216C09" w:rsidRDefault="001941A3">
      <w:pPr>
        <w:spacing w:after="200" w:line="276" w:lineRule="auto"/>
      </w:pPr>
    </w:p>
    <w:tbl>
      <w:tblPr>
        <w:tblStyle w:val="Tabelrasterlich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68"/>
      </w:tblGrid>
      <w:tr w:rsidR="001941A3" w:rsidRPr="00216C09" w14:paraId="6AC3AD96" w14:textId="77777777" w:rsidTr="00C4052B">
        <w:tc>
          <w:tcPr>
            <w:tcW w:w="15538" w:type="dxa"/>
            <w:shd w:val="clear" w:color="auto" w:fill="D9D9D9" w:themeFill="background1" w:themeFillShade="D9"/>
          </w:tcPr>
          <w:p w14:paraId="43A6A2E3" w14:textId="77777777" w:rsidR="001941A3" w:rsidRPr="00216C09" w:rsidRDefault="001941A3" w:rsidP="00C254EE">
            <w:pPr>
              <w:rPr>
                <w:b/>
              </w:rPr>
            </w:pPr>
            <w:r w:rsidRPr="00216C09">
              <w:rPr>
                <w:b/>
              </w:rPr>
              <w:t>Risico-</w:t>
            </w:r>
            <w:proofErr w:type="spellStart"/>
            <w:r w:rsidRPr="00216C09">
              <w:rPr>
                <w:b/>
              </w:rPr>
              <w:t>inschattingsmethodiek</w:t>
            </w:r>
            <w:proofErr w:type="spellEnd"/>
            <w:r w:rsidRPr="00216C09">
              <w:rPr>
                <w:b/>
              </w:rPr>
              <w:t xml:space="preserve">: </w:t>
            </w:r>
            <w:proofErr w:type="spellStart"/>
            <w:r w:rsidRPr="00216C09">
              <w:rPr>
                <w:b/>
                <w:color w:val="C0504D" w:themeColor="accent2"/>
              </w:rPr>
              <w:t>Hybride</w:t>
            </w:r>
            <w:proofErr w:type="spellEnd"/>
            <w:r w:rsidRPr="00216C09">
              <w:rPr>
                <w:b/>
                <w:color w:val="C0504D" w:themeColor="accent2"/>
              </w:rPr>
              <w:t xml:space="preserve"> </w:t>
            </w:r>
            <w:proofErr w:type="spellStart"/>
            <w:r w:rsidRPr="00216C09">
              <w:rPr>
                <w:b/>
                <w:color w:val="C0504D" w:themeColor="accent2"/>
              </w:rPr>
              <w:t>methode</w:t>
            </w:r>
            <w:proofErr w:type="spellEnd"/>
          </w:p>
        </w:tc>
      </w:tr>
      <w:tr w:rsidR="001941A3" w:rsidRPr="00216C09" w14:paraId="176EB1C1" w14:textId="77777777" w:rsidTr="00C4052B">
        <w:tc>
          <w:tcPr>
            <w:tcW w:w="15538" w:type="dxa"/>
          </w:tcPr>
          <w:p w14:paraId="6FE74C80" w14:textId="2741C3D0" w:rsidR="001941A3" w:rsidRPr="00216C09" w:rsidRDefault="004E2594" w:rsidP="00C254EE">
            <w:r w:rsidRPr="004E2594">
              <w:drawing>
                <wp:inline distT="0" distB="0" distL="0" distR="0" wp14:anchorId="2101CA7F" wp14:editId="5CC22BFF">
                  <wp:extent cx="9777730" cy="2505710"/>
                  <wp:effectExtent l="0" t="0" r="0" b="8890"/>
                  <wp:docPr id="207223516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2351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7730" cy="250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5F848" w14:textId="77777777" w:rsidR="001941A3" w:rsidRPr="00216C09" w:rsidRDefault="001941A3" w:rsidP="0074745D"/>
    <w:p w14:paraId="56329A5A" w14:textId="77777777" w:rsidR="001941A3" w:rsidRPr="00216C09" w:rsidRDefault="001941A3">
      <w:pPr>
        <w:spacing w:after="200" w:line="276" w:lineRule="auto"/>
      </w:pPr>
      <w:r w:rsidRPr="00216C09">
        <w:br w:type="page"/>
      </w:r>
    </w:p>
    <w:tbl>
      <w:tblPr>
        <w:tblStyle w:val="Tabelrasterlich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68"/>
      </w:tblGrid>
      <w:tr w:rsidR="001941A3" w:rsidRPr="00216C09" w14:paraId="4D36B22E" w14:textId="77777777" w:rsidTr="00C4052B">
        <w:tc>
          <w:tcPr>
            <w:tcW w:w="15538" w:type="dxa"/>
            <w:shd w:val="clear" w:color="auto" w:fill="D9D9D9" w:themeFill="background1" w:themeFillShade="D9"/>
          </w:tcPr>
          <w:p w14:paraId="6E585160" w14:textId="0967794E" w:rsidR="001941A3" w:rsidRPr="00216C09" w:rsidRDefault="008B0346" w:rsidP="00C254EE">
            <w:pPr>
              <w:rPr>
                <w:b/>
              </w:rPr>
            </w:pPr>
            <w:r w:rsidRPr="00216C09">
              <w:rPr>
                <w:b/>
              </w:rPr>
              <w:lastRenderedPageBreak/>
              <w:t>Risk assessment methodology</w:t>
            </w:r>
            <w:r w:rsidR="001941A3" w:rsidRPr="00216C09">
              <w:rPr>
                <w:b/>
              </w:rPr>
              <w:t xml:space="preserve">: </w:t>
            </w:r>
            <w:r w:rsidR="001941A3" w:rsidRPr="00216C09">
              <w:rPr>
                <w:b/>
                <w:color w:val="F79646" w:themeColor="accent6"/>
              </w:rPr>
              <w:t xml:space="preserve">Kinney </w:t>
            </w:r>
            <w:proofErr w:type="spellStart"/>
            <w:r w:rsidR="001941A3" w:rsidRPr="00216C09">
              <w:rPr>
                <w:b/>
                <w:color w:val="F79646" w:themeColor="accent6"/>
              </w:rPr>
              <w:t>en</w:t>
            </w:r>
            <w:proofErr w:type="spellEnd"/>
            <w:r w:rsidR="001941A3" w:rsidRPr="00216C09">
              <w:rPr>
                <w:b/>
                <w:color w:val="F79646" w:themeColor="accent6"/>
              </w:rPr>
              <w:t xml:space="preserve"> </w:t>
            </w:r>
            <w:proofErr w:type="spellStart"/>
            <w:r w:rsidR="001941A3" w:rsidRPr="00216C09">
              <w:rPr>
                <w:b/>
                <w:color w:val="F79646" w:themeColor="accent6"/>
              </w:rPr>
              <w:t>Wiruth</w:t>
            </w:r>
            <w:proofErr w:type="spellEnd"/>
          </w:p>
        </w:tc>
      </w:tr>
      <w:tr w:rsidR="001941A3" w:rsidRPr="00216C09" w14:paraId="30A9A634" w14:textId="77777777" w:rsidTr="00C4052B">
        <w:tc>
          <w:tcPr>
            <w:tcW w:w="15538" w:type="dxa"/>
          </w:tcPr>
          <w:p w14:paraId="465E748A" w14:textId="522C00D3" w:rsidR="001941A3" w:rsidRPr="00216C09" w:rsidRDefault="00215C87" w:rsidP="00C254EE">
            <w:r>
              <w:rPr>
                <w:noProof/>
              </w:rPr>
              <w:drawing>
                <wp:inline distT="0" distB="0" distL="0" distR="0" wp14:anchorId="6BA849C8" wp14:editId="204FFD3E">
                  <wp:extent cx="9298582" cy="4142153"/>
                  <wp:effectExtent l="0" t="0" r="0" b="0"/>
                  <wp:docPr id="616561821" name="Afbeelding 1" descr="Fine–Kinney Occupational Risk Assessment Method and Its Extens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ine–Kinney Occupational Risk Assessment Method and Its Extens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13808" cy="4148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59EB15" w14:textId="77777777" w:rsidR="007F7822" w:rsidRPr="00216C09" w:rsidRDefault="007F7822" w:rsidP="0074745D"/>
    <w:p w14:paraId="4F9C8ECC" w14:textId="77777777" w:rsidR="007F7822" w:rsidRPr="00216C09" w:rsidRDefault="007F7822">
      <w:pPr>
        <w:spacing w:after="200" w:line="276" w:lineRule="auto"/>
      </w:pPr>
      <w:r w:rsidRPr="00216C09">
        <w:br w:type="page"/>
      </w:r>
    </w:p>
    <w:tbl>
      <w:tblPr>
        <w:tblStyle w:val="Tabelrasterlicht"/>
        <w:tblW w:w="15300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2548"/>
        <w:gridCol w:w="2564"/>
        <w:gridCol w:w="1404"/>
        <w:gridCol w:w="2059"/>
        <w:gridCol w:w="2584"/>
        <w:gridCol w:w="1931"/>
        <w:gridCol w:w="1619"/>
      </w:tblGrid>
      <w:tr w:rsidR="007F7822" w:rsidRPr="00216C09" w14:paraId="744A1C91" w14:textId="77777777" w:rsidTr="00C254EE">
        <w:tc>
          <w:tcPr>
            <w:tcW w:w="15300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41EFFDA" w14:textId="07CC2BD5" w:rsidR="007F7822" w:rsidRPr="00216C09" w:rsidRDefault="008B0346" w:rsidP="00C254EE">
            <w:pPr>
              <w:jc w:val="center"/>
              <w:rPr>
                <w:b/>
              </w:rPr>
            </w:pPr>
            <w:r w:rsidRPr="00216C09">
              <w:rPr>
                <w:b/>
              </w:rPr>
              <w:lastRenderedPageBreak/>
              <w:t>Risk-reducing measures</w:t>
            </w:r>
          </w:p>
        </w:tc>
      </w:tr>
      <w:tr w:rsidR="007F7822" w:rsidRPr="00216C09" w14:paraId="04F10E69" w14:textId="77777777" w:rsidTr="00C254EE">
        <w:tc>
          <w:tcPr>
            <w:tcW w:w="596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</w:tcPr>
          <w:p w14:paraId="5A36E6BA" w14:textId="77777777" w:rsidR="007F7822" w:rsidRPr="00216C09" w:rsidRDefault="007F7822" w:rsidP="00C254EE">
            <w:pPr>
              <w:rPr>
                <w:b/>
              </w:rPr>
            </w:pPr>
            <w:r w:rsidRPr="00216C09">
              <w:rPr>
                <w:b/>
              </w:rPr>
              <w:t>ID</w:t>
            </w:r>
          </w:p>
        </w:tc>
        <w:tc>
          <w:tcPr>
            <w:tcW w:w="261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129A852" w14:textId="77777777" w:rsidR="008B0346" w:rsidRPr="00216C09" w:rsidRDefault="008B0346" w:rsidP="00136355">
            <w:pPr>
              <w:rPr>
                <w:b/>
              </w:rPr>
            </w:pPr>
            <w:r w:rsidRPr="00216C09">
              <w:rPr>
                <w:b/>
              </w:rPr>
              <w:t>Step 1</w:t>
            </w:r>
          </w:p>
          <w:p w14:paraId="7DB8FC9F" w14:textId="2FD66D4F" w:rsidR="007F7822" w:rsidRPr="00216C09" w:rsidRDefault="008B0346" w:rsidP="00C254EE">
            <w:r w:rsidRPr="00216C09">
              <w:t>Inherent measure</w:t>
            </w:r>
          </w:p>
        </w:tc>
        <w:tc>
          <w:tcPr>
            <w:tcW w:w="263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A8CDC53" w14:textId="77777777" w:rsidR="008B0346" w:rsidRPr="00216C09" w:rsidRDefault="008B0346" w:rsidP="00A27AFC">
            <w:pPr>
              <w:rPr>
                <w:b/>
              </w:rPr>
            </w:pPr>
            <w:r w:rsidRPr="00216C09">
              <w:rPr>
                <w:b/>
              </w:rPr>
              <w:t>Step 2a</w:t>
            </w:r>
          </w:p>
          <w:p w14:paraId="38B5F4EE" w14:textId="393CB1D3" w:rsidR="007F7822" w:rsidRPr="00216C09" w:rsidRDefault="0017314B" w:rsidP="00C254EE">
            <w:r w:rsidRPr="00216C09">
              <w:t>Security / Shielding</w:t>
            </w:r>
          </w:p>
        </w:tc>
        <w:tc>
          <w:tcPr>
            <w:tcW w:w="1288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F3877BF" w14:textId="77777777" w:rsidR="0017314B" w:rsidRPr="0017314B" w:rsidRDefault="0017314B" w:rsidP="00A70ED1">
            <w:pPr>
              <w:rPr>
                <w:b/>
                <w:lang w:val="nl-NL"/>
              </w:rPr>
            </w:pPr>
            <w:r w:rsidRPr="0017314B">
              <w:rPr>
                <w:b/>
                <w:lang w:val="nl-NL"/>
              </w:rPr>
              <w:t>Step 2b</w:t>
            </w:r>
          </w:p>
          <w:p w14:paraId="162E90B6" w14:textId="59CC9124" w:rsidR="007F7822" w:rsidRPr="0017314B" w:rsidRDefault="0017314B" w:rsidP="00C254EE">
            <w:r w:rsidRPr="0017314B">
              <w:t>Identification of any safety function</w:t>
            </w:r>
          </w:p>
        </w:tc>
        <w:tc>
          <w:tcPr>
            <w:tcW w:w="209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CF0E39A" w14:textId="77777777" w:rsidR="0017314B" w:rsidRPr="00216C09" w:rsidRDefault="0017314B" w:rsidP="00A353A9">
            <w:pPr>
              <w:rPr>
                <w:b/>
              </w:rPr>
            </w:pPr>
            <w:r w:rsidRPr="00216C09">
              <w:rPr>
                <w:b/>
              </w:rPr>
              <w:t>Step 3a</w:t>
            </w:r>
          </w:p>
          <w:p w14:paraId="218F88A0" w14:textId="7DB6716E" w:rsidR="007F7822" w:rsidRPr="00216C09" w:rsidRDefault="00853C51" w:rsidP="00C254EE">
            <w:r w:rsidRPr="00216C09">
              <w:t>Information on/by machine</w:t>
            </w:r>
          </w:p>
        </w:tc>
        <w:tc>
          <w:tcPr>
            <w:tcW w:w="2641" w:type="dxa"/>
            <w:shd w:val="clear" w:color="auto" w:fill="D9D9D9" w:themeFill="background1" w:themeFillShade="D9"/>
          </w:tcPr>
          <w:p w14:paraId="7BC2E8C1" w14:textId="77777777" w:rsidR="00853C51" w:rsidRPr="00216C09" w:rsidRDefault="00853C51" w:rsidP="00EB4AD5">
            <w:pPr>
              <w:rPr>
                <w:b/>
              </w:rPr>
            </w:pPr>
            <w:r w:rsidRPr="00216C09">
              <w:rPr>
                <w:b/>
              </w:rPr>
              <w:t>Step 3b</w:t>
            </w:r>
          </w:p>
          <w:p w14:paraId="37716ABD" w14:textId="3DA81B0F" w:rsidR="007F7822" w:rsidRPr="00216C09" w:rsidRDefault="00853C51" w:rsidP="00C254EE">
            <w:r w:rsidRPr="00216C09">
              <w:t>Information in the user manual</w:t>
            </w:r>
          </w:p>
        </w:tc>
        <w:tc>
          <w:tcPr>
            <w:tcW w:w="196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518B82B" w14:textId="4DE22555" w:rsidR="007F7822" w:rsidRPr="00216C09" w:rsidRDefault="003A462C" w:rsidP="00C254EE">
            <w:pPr>
              <w:rPr>
                <w:b/>
              </w:rPr>
            </w:pPr>
            <w:r w:rsidRPr="00216C09">
              <w:rPr>
                <w:b/>
              </w:rPr>
              <w:t>Risk</w:t>
            </w:r>
            <w:r w:rsidR="007F7822" w:rsidRPr="00216C09">
              <w:rPr>
                <w:b/>
              </w:rPr>
              <w:t>-</w:t>
            </w:r>
            <w:r w:rsidRPr="00216C09">
              <w:rPr>
                <w:b/>
              </w:rPr>
              <w:t>evaluation</w:t>
            </w:r>
          </w:p>
          <w:p w14:paraId="705E057C" w14:textId="6FA7E1B3" w:rsidR="007F7822" w:rsidRPr="00216C09" w:rsidRDefault="00853C51" w:rsidP="00C254EE">
            <w:r w:rsidRPr="00216C09">
              <w:t>(residual) risk acceptable?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2056B45" w14:textId="00A89CA0" w:rsidR="007F7822" w:rsidRPr="00216C09" w:rsidRDefault="00A847C9" w:rsidP="00C254EE">
            <w:pPr>
              <w:rPr>
                <w:b/>
              </w:rPr>
            </w:pPr>
            <w:r w:rsidRPr="00216C09">
              <w:rPr>
                <w:b/>
              </w:rPr>
              <w:t xml:space="preserve">Incorporating measure into design </w:t>
            </w:r>
            <w:r w:rsidR="007F7822" w:rsidRPr="00216C09">
              <w:t>(</w:t>
            </w:r>
            <w:proofErr w:type="spellStart"/>
            <w:r w:rsidR="007F7822" w:rsidRPr="00216C09">
              <w:t>docnr</w:t>
            </w:r>
            <w:proofErr w:type="spellEnd"/>
            <w:r w:rsidR="007F7822" w:rsidRPr="00216C09">
              <w:t>.)</w:t>
            </w:r>
          </w:p>
        </w:tc>
      </w:tr>
      <w:tr w:rsidR="007F7822" w:rsidRPr="00216C09" w14:paraId="37B1B6D2" w14:textId="77777777" w:rsidTr="00C254EE">
        <w:trPr>
          <w:trHeight w:val="2268"/>
        </w:trPr>
        <w:tc>
          <w:tcPr>
            <w:tcW w:w="596" w:type="dxa"/>
            <w:tcBorders>
              <w:left w:val="single" w:sz="12" w:space="0" w:color="auto"/>
            </w:tcBorders>
          </w:tcPr>
          <w:p w14:paraId="2EC28B8A" w14:textId="77777777" w:rsidR="007F7822" w:rsidRPr="00216C09" w:rsidRDefault="007F7822" w:rsidP="00C254EE">
            <w:r w:rsidRPr="00216C09">
              <w:t>1</w:t>
            </w:r>
          </w:p>
        </w:tc>
        <w:tc>
          <w:tcPr>
            <w:tcW w:w="2616" w:type="dxa"/>
          </w:tcPr>
          <w:p w14:paraId="78700C37" w14:textId="77777777" w:rsidR="007F7822" w:rsidRPr="00216C09" w:rsidRDefault="007F7822" w:rsidP="00C254EE"/>
        </w:tc>
        <w:tc>
          <w:tcPr>
            <w:tcW w:w="2631" w:type="dxa"/>
          </w:tcPr>
          <w:p w14:paraId="7D918713" w14:textId="77777777" w:rsidR="007F7822" w:rsidRPr="00216C09" w:rsidRDefault="007F7822" w:rsidP="00C254EE"/>
        </w:tc>
        <w:tc>
          <w:tcPr>
            <w:tcW w:w="1288" w:type="dxa"/>
          </w:tcPr>
          <w:p w14:paraId="52F7CFB9" w14:textId="77777777" w:rsidR="007F7822" w:rsidRPr="00216C09" w:rsidRDefault="007F7822" w:rsidP="00C254EE"/>
        </w:tc>
        <w:tc>
          <w:tcPr>
            <w:tcW w:w="2093" w:type="dxa"/>
          </w:tcPr>
          <w:p w14:paraId="07E8D4BC" w14:textId="77777777" w:rsidR="007F7822" w:rsidRPr="00216C09" w:rsidRDefault="007F7822" w:rsidP="00C254EE"/>
        </w:tc>
        <w:tc>
          <w:tcPr>
            <w:tcW w:w="2641" w:type="dxa"/>
          </w:tcPr>
          <w:p w14:paraId="0A35F2B0" w14:textId="77777777" w:rsidR="007F7822" w:rsidRPr="00216C09" w:rsidRDefault="007F7822" w:rsidP="00C254EE"/>
        </w:tc>
        <w:tc>
          <w:tcPr>
            <w:tcW w:w="1960" w:type="dxa"/>
            <w:tcBorders>
              <w:right w:val="single" w:sz="4" w:space="0" w:color="auto"/>
            </w:tcBorders>
          </w:tcPr>
          <w:p w14:paraId="52ABFADD" w14:textId="77777777" w:rsidR="007F7822" w:rsidRPr="00216C09" w:rsidRDefault="007F7822" w:rsidP="00C254EE"/>
        </w:tc>
        <w:tc>
          <w:tcPr>
            <w:tcW w:w="14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2AC3E194" w14:textId="77777777" w:rsidR="007F7822" w:rsidRPr="00216C09" w:rsidRDefault="007F7822" w:rsidP="00C254EE"/>
        </w:tc>
      </w:tr>
      <w:tr w:rsidR="007F7822" w:rsidRPr="00216C09" w14:paraId="7EDBCEC5" w14:textId="77777777" w:rsidTr="00C254EE">
        <w:trPr>
          <w:trHeight w:val="2268"/>
        </w:trPr>
        <w:tc>
          <w:tcPr>
            <w:tcW w:w="596" w:type="dxa"/>
            <w:tcBorders>
              <w:left w:val="single" w:sz="12" w:space="0" w:color="auto"/>
            </w:tcBorders>
          </w:tcPr>
          <w:p w14:paraId="37BF57C7" w14:textId="77777777" w:rsidR="007F7822" w:rsidRPr="00216C09" w:rsidRDefault="007F7822" w:rsidP="00C254EE">
            <w:r w:rsidRPr="00216C09">
              <w:t>2</w:t>
            </w:r>
          </w:p>
        </w:tc>
        <w:tc>
          <w:tcPr>
            <w:tcW w:w="2616" w:type="dxa"/>
          </w:tcPr>
          <w:p w14:paraId="42973DB1" w14:textId="77777777" w:rsidR="007F7822" w:rsidRPr="00216C09" w:rsidRDefault="007F7822" w:rsidP="00C254EE"/>
        </w:tc>
        <w:tc>
          <w:tcPr>
            <w:tcW w:w="2631" w:type="dxa"/>
          </w:tcPr>
          <w:p w14:paraId="3F268552" w14:textId="77777777" w:rsidR="007F7822" w:rsidRPr="00216C09" w:rsidRDefault="007F7822" w:rsidP="00C254EE"/>
        </w:tc>
        <w:tc>
          <w:tcPr>
            <w:tcW w:w="1288" w:type="dxa"/>
          </w:tcPr>
          <w:p w14:paraId="43D56258" w14:textId="77777777" w:rsidR="007F7822" w:rsidRPr="00216C09" w:rsidRDefault="007F7822" w:rsidP="00C254EE"/>
        </w:tc>
        <w:tc>
          <w:tcPr>
            <w:tcW w:w="2093" w:type="dxa"/>
          </w:tcPr>
          <w:p w14:paraId="6C2AB5B7" w14:textId="77777777" w:rsidR="007F7822" w:rsidRPr="00216C09" w:rsidRDefault="007F7822" w:rsidP="00C254EE"/>
        </w:tc>
        <w:tc>
          <w:tcPr>
            <w:tcW w:w="2641" w:type="dxa"/>
          </w:tcPr>
          <w:p w14:paraId="3D8A0EF6" w14:textId="77777777" w:rsidR="007F7822" w:rsidRPr="00216C09" w:rsidRDefault="007F7822" w:rsidP="00C254EE"/>
        </w:tc>
        <w:tc>
          <w:tcPr>
            <w:tcW w:w="1960" w:type="dxa"/>
            <w:tcBorders>
              <w:right w:val="single" w:sz="4" w:space="0" w:color="auto"/>
            </w:tcBorders>
          </w:tcPr>
          <w:p w14:paraId="746CD957" w14:textId="77777777" w:rsidR="007F7822" w:rsidRPr="00216C09" w:rsidRDefault="007F7822" w:rsidP="00C254EE"/>
        </w:tc>
        <w:tc>
          <w:tcPr>
            <w:tcW w:w="14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0EDAE6FA" w14:textId="77777777" w:rsidR="007F7822" w:rsidRPr="00216C09" w:rsidRDefault="007F7822" w:rsidP="00C254EE"/>
        </w:tc>
      </w:tr>
      <w:tr w:rsidR="007F7822" w:rsidRPr="00216C09" w14:paraId="40CB6A41" w14:textId="77777777" w:rsidTr="00C254EE">
        <w:trPr>
          <w:trHeight w:val="2268"/>
        </w:trPr>
        <w:tc>
          <w:tcPr>
            <w:tcW w:w="596" w:type="dxa"/>
            <w:tcBorders>
              <w:left w:val="single" w:sz="12" w:space="0" w:color="auto"/>
              <w:bottom w:val="single" w:sz="12" w:space="0" w:color="auto"/>
            </w:tcBorders>
          </w:tcPr>
          <w:p w14:paraId="5198667C" w14:textId="77777777" w:rsidR="007F7822" w:rsidRPr="00216C09" w:rsidRDefault="007F7822" w:rsidP="00C254EE">
            <w:r w:rsidRPr="00216C09">
              <w:t>3</w:t>
            </w:r>
          </w:p>
        </w:tc>
        <w:tc>
          <w:tcPr>
            <w:tcW w:w="2616" w:type="dxa"/>
            <w:tcBorders>
              <w:bottom w:val="single" w:sz="12" w:space="0" w:color="auto"/>
            </w:tcBorders>
          </w:tcPr>
          <w:p w14:paraId="5EA073E5" w14:textId="77777777" w:rsidR="007F7822" w:rsidRPr="00216C09" w:rsidRDefault="007F7822" w:rsidP="00C254EE"/>
        </w:tc>
        <w:tc>
          <w:tcPr>
            <w:tcW w:w="2631" w:type="dxa"/>
            <w:tcBorders>
              <w:bottom w:val="single" w:sz="12" w:space="0" w:color="auto"/>
            </w:tcBorders>
          </w:tcPr>
          <w:p w14:paraId="4C8AF1A8" w14:textId="77777777" w:rsidR="007F7822" w:rsidRPr="00216C09" w:rsidRDefault="007F7822" w:rsidP="00C254EE"/>
        </w:tc>
        <w:tc>
          <w:tcPr>
            <w:tcW w:w="1288" w:type="dxa"/>
            <w:tcBorders>
              <w:bottom w:val="single" w:sz="12" w:space="0" w:color="auto"/>
            </w:tcBorders>
          </w:tcPr>
          <w:p w14:paraId="09658F3A" w14:textId="77777777" w:rsidR="007F7822" w:rsidRPr="00216C09" w:rsidRDefault="007F7822" w:rsidP="00C254EE"/>
        </w:tc>
        <w:tc>
          <w:tcPr>
            <w:tcW w:w="2093" w:type="dxa"/>
            <w:tcBorders>
              <w:bottom w:val="single" w:sz="12" w:space="0" w:color="auto"/>
            </w:tcBorders>
          </w:tcPr>
          <w:p w14:paraId="18346BB4" w14:textId="77777777" w:rsidR="007F7822" w:rsidRPr="00216C09" w:rsidRDefault="007F7822" w:rsidP="00C254EE"/>
        </w:tc>
        <w:tc>
          <w:tcPr>
            <w:tcW w:w="2641" w:type="dxa"/>
            <w:tcBorders>
              <w:bottom w:val="single" w:sz="12" w:space="0" w:color="auto"/>
            </w:tcBorders>
          </w:tcPr>
          <w:p w14:paraId="2E14A4BE" w14:textId="77777777" w:rsidR="007F7822" w:rsidRPr="00216C09" w:rsidRDefault="007F7822" w:rsidP="00C254EE"/>
        </w:tc>
        <w:tc>
          <w:tcPr>
            <w:tcW w:w="1960" w:type="dxa"/>
            <w:tcBorders>
              <w:bottom w:val="single" w:sz="12" w:space="0" w:color="auto"/>
              <w:right w:val="single" w:sz="4" w:space="0" w:color="auto"/>
            </w:tcBorders>
          </w:tcPr>
          <w:p w14:paraId="6900EA62" w14:textId="77777777" w:rsidR="007F7822" w:rsidRPr="00216C09" w:rsidRDefault="007F7822" w:rsidP="00C254EE"/>
        </w:tc>
        <w:tc>
          <w:tcPr>
            <w:tcW w:w="1475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32C97E0" w14:textId="77777777" w:rsidR="007F7822" w:rsidRPr="00216C09" w:rsidRDefault="007F7822" w:rsidP="00C254EE"/>
        </w:tc>
      </w:tr>
    </w:tbl>
    <w:p w14:paraId="56B81F72" w14:textId="77777777" w:rsidR="00251C81" w:rsidRPr="0074745D" w:rsidRDefault="00251C81" w:rsidP="0074745D"/>
    <w:sectPr w:rsidR="00251C81" w:rsidRPr="0074745D" w:rsidSect="00F43ED9">
      <w:headerReference w:type="default" r:id="rId15"/>
      <w:footerReference w:type="default" r:id="rId16"/>
      <w:headerReference w:type="first" r:id="rId17"/>
      <w:footerReference w:type="first" r:id="rId18"/>
      <w:pgSz w:w="16838" w:h="11906" w:orient="landscape"/>
      <w:pgMar w:top="720" w:right="720" w:bottom="720" w:left="720" w:header="0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E2B78" w14:textId="77777777" w:rsidR="00A45DB4" w:rsidRPr="00216C09" w:rsidRDefault="00A45DB4" w:rsidP="00D31603">
      <w:pPr>
        <w:spacing w:line="240" w:lineRule="auto"/>
      </w:pPr>
      <w:r w:rsidRPr="00216C09">
        <w:separator/>
      </w:r>
    </w:p>
  </w:endnote>
  <w:endnote w:type="continuationSeparator" w:id="0">
    <w:p w14:paraId="6D14A15D" w14:textId="77777777" w:rsidR="00A45DB4" w:rsidRPr="00216C09" w:rsidRDefault="00A45DB4" w:rsidP="00D31603">
      <w:pPr>
        <w:spacing w:line="240" w:lineRule="auto"/>
      </w:pPr>
      <w:r w:rsidRPr="00216C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E6C64" w14:textId="77777777" w:rsidR="00701B15" w:rsidRPr="00216C09" w:rsidRDefault="00F16107" w:rsidP="006F5BA7">
    <w:pPr>
      <w:pStyle w:val="Voettekst"/>
      <w:jc w:val="right"/>
    </w:pPr>
    <w:r w:rsidRPr="00216C09">
      <w:rPr>
        <w:lang w:eastAsia="nl-N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89731F" wp14:editId="2E124833">
              <wp:simplePos x="0" y="0"/>
              <wp:positionH relativeFrom="page">
                <wp:posOffset>1080135</wp:posOffset>
              </wp:positionH>
              <wp:positionV relativeFrom="page">
                <wp:posOffset>10081260</wp:posOffset>
              </wp:positionV>
              <wp:extent cx="5400000" cy="0"/>
              <wp:effectExtent l="0" t="19050" r="10795" b="19050"/>
              <wp:wrapNone/>
              <wp:docPr id="4" name="Rechte verbindingslijn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295B15CD">
            <v:line id="Rechte verbindingslijn 4" style="position:absolute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3pt" from="85.05pt,793.8pt" to="510.25pt,793.8pt" w14:anchorId="44D420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">
              <w10:wrap anchorx="page" anchory="page"/>
            </v:line>
          </w:pict>
        </mc:Fallback>
      </mc:AlternateContent>
    </w:r>
    <w:r w:rsidRPr="00216C09">
      <w:rPr>
        <w:lang w:eastAsia="nl-NL"/>
      </w:rPr>
      <w:drawing>
        <wp:anchor distT="0" distB="0" distL="114300" distR="114300" simplePos="0" relativeHeight="251654144" behindDoc="0" locked="0" layoutInCell="1" allowOverlap="1" wp14:anchorId="0E68A180" wp14:editId="5F085E3A">
          <wp:simplePos x="0" y="0"/>
          <wp:positionH relativeFrom="page">
            <wp:posOffset>1080135</wp:posOffset>
          </wp:positionH>
          <wp:positionV relativeFrom="page">
            <wp:posOffset>10261600</wp:posOffset>
          </wp:positionV>
          <wp:extent cx="1800000" cy="126000"/>
          <wp:effectExtent l="0" t="0" r="0" b="7620"/>
          <wp:wrapNone/>
          <wp:docPr id="39" name="Afbeelding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&amp;F_MPC_RGB_1600%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12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5BA7" w:rsidRPr="00216C09">
      <w:t xml:space="preserve">P </w:t>
    </w:r>
    <w:r w:rsidR="006F5BA7" w:rsidRPr="00216C09">
      <w:fldChar w:fldCharType="begin"/>
    </w:r>
    <w:r w:rsidR="006F5BA7" w:rsidRPr="00216C09">
      <w:instrText xml:space="preserve"> PAGE </w:instrText>
    </w:r>
    <w:r w:rsidR="006F5BA7" w:rsidRPr="00216C09">
      <w:fldChar w:fldCharType="separate"/>
    </w:r>
    <w:r w:rsidR="00251BB2" w:rsidRPr="00216C09">
      <w:t>2</w:t>
    </w:r>
    <w:r w:rsidR="006F5BA7" w:rsidRPr="00216C09">
      <w:fldChar w:fldCharType="end"/>
    </w:r>
    <w:r w:rsidR="006F5BA7" w:rsidRPr="00216C09">
      <w:t>/</w:t>
    </w:r>
    <w:r w:rsidRPr="00216C09">
      <w:fldChar w:fldCharType="begin"/>
    </w:r>
    <w:r w:rsidRPr="00216C09">
      <w:instrText>NUMPAGES</w:instrText>
    </w:r>
    <w:r w:rsidRPr="00216C09">
      <w:fldChar w:fldCharType="separate"/>
    </w:r>
    <w:r w:rsidR="00251BB2" w:rsidRPr="00216C09">
      <w:t>2</w:t>
    </w:r>
    <w:r w:rsidRPr="00216C0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86B8" w14:textId="77777777" w:rsidR="00871B12" w:rsidRPr="00216C09" w:rsidRDefault="00326693" w:rsidP="00326693">
    <w:r w:rsidRPr="00216C09">
      <w:rPr>
        <w:lang w:eastAsia="nl-NL"/>
      </w:rPr>
      <w:drawing>
        <wp:anchor distT="0" distB="0" distL="114300" distR="114300" simplePos="0" relativeHeight="251660288" behindDoc="1" locked="0" layoutInCell="1" allowOverlap="1" wp14:anchorId="1A9D4475" wp14:editId="1E58051D">
          <wp:simplePos x="0" y="0"/>
          <wp:positionH relativeFrom="page">
            <wp:posOffset>5490845</wp:posOffset>
          </wp:positionH>
          <wp:positionV relativeFrom="page">
            <wp:posOffset>10261600</wp:posOffset>
          </wp:positionV>
          <wp:extent cx="990000" cy="126000"/>
          <wp:effectExtent l="0" t="0" r="635" b="7620"/>
          <wp:wrapThrough wrapText="bothSides">
            <wp:wrapPolygon edited="0">
              <wp:start x="9976" y="0"/>
              <wp:lineTo x="0" y="0"/>
              <wp:lineTo x="0" y="19636"/>
              <wp:lineTo x="21198" y="19636"/>
              <wp:lineTo x="21198" y="0"/>
              <wp:lineTo x="9976" y="0"/>
            </wp:wrapPolygon>
          </wp:wrapThrough>
          <wp:docPr id="41" name="Afbeelding 41" descr="I:\Support\Klanten\D&amp;F Engineering\ProjectData\EMF-bestanden D&amp;F\PowerPoint\D&amp;F_Url_Black_1600%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:\Support\Klanten\D&amp;F Engineering\ProjectData\EMF-bestanden D&amp;F\PowerPoint\D&amp;F_Url_Black_1600%.e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000" cy="12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16107" w:rsidRPr="00216C09">
      <w:rPr>
        <w:lang w:eastAsia="nl-N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1C8DD63" wp14:editId="01E1ED1F">
              <wp:simplePos x="0" y="0"/>
              <wp:positionH relativeFrom="page">
                <wp:posOffset>1080135</wp:posOffset>
              </wp:positionH>
              <wp:positionV relativeFrom="page">
                <wp:posOffset>10081260</wp:posOffset>
              </wp:positionV>
              <wp:extent cx="5400000" cy="0"/>
              <wp:effectExtent l="0" t="19050" r="10795" b="19050"/>
              <wp:wrapNone/>
              <wp:docPr id="2" name="Rechte verbindingslijn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304807DF">
            <v:line id="Rechte verbindingslijn 2" style="position:absolute;z-index: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3pt" from="85.05pt,793.8pt" to="510.25pt,793.8pt" w14:anchorId="5D0FC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">
              <w10:wrap anchorx="page" anchory="page"/>
            </v:line>
          </w:pict>
        </mc:Fallback>
      </mc:AlternateContent>
    </w:r>
    <w:r w:rsidR="006F5BA7" w:rsidRPr="00216C09">
      <w:rPr>
        <w:lang w:eastAsia="nl-NL"/>
      </w:rPr>
      <w:drawing>
        <wp:anchor distT="0" distB="0" distL="114300" distR="114300" simplePos="0" relativeHeight="251656192" behindDoc="0" locked="0" layoutInCell="1" allowOverlap="1" wp14:anchorId="53525CAF" wp14:editId="19BA75AD">
          <wp:simplePos x="0" y="0"/>
          <wp:positionH relativeFrom="page">
            <wp:posOffset>1080135</wp:posOffset>
          </wp:positionH>
          <wp:positionV relativeFrom="page">
            <wp:posOffset>10261600</wp:posOffset>
          </wp:positionV>
          <wp:extent cx="1800000" cy="126000"/>
          <wp:effectExtent l="0" t="0" r="0" b="7620"/>
          <wp:wrapNone/>
          <wp:docPr id="42" name="Afbeelding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&amp;F_MPC_RGB_1600%.emf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12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2EBCC" w14:textId="77777777" w:rsidR="00A45DB4" w:rsidRPr="00216C09" w:rsidRDefault="00A45DB4" w:rsidP="00D31603">
      <w:pPr>
        <w:spacing w:line="240" w:lineRule="auto"/>
      </w:pPr>
      <w:r w:rsidRPr="00216C09">
        <w:separator/>
      </w:r>
    </w:p>
  </w:footnote>
  <w:footnote w:type="continuationSeparator" w:id="0">
    <w:p w14:paraId="32847042" w14:textId="77777777" w:rsidR="00A45DB4" w:rsidRPr="00216C09" w:rsidRDefault="00A45DB4" w:rsidP="00D31603">
      <w:pPr>
        <w:spacing w:line="240" w:lineRule="auto"/>
      </w:pPr>
      <w:r w:rsidRPr="00216C0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D6401" w14:textId="61EE007A" w:rsidR="00F16107" w:rsidRPr="00216C09" w:rsidRDefault="00803E38">
    <w:pPr>
      <w:pStyle w:val="Koptekst"/>
    </w:pPr>
    <w:r w:rsidRPr="00216C09">
      <w:t xml:space="preserve">          </w:t>
    </w:r>
    <w:r w:rsidR="00F43ED9" w:rsidRPr="00216C09">
      <w:t xml:space="preserve">  </w:t>
    </w:r>
    <w:r w:rsidR="00F43ED9" w:rsidRPr="00216C09">
      <w:drawing>
        <wp:inline distT="0" distB="0" distL="0" distR="0" wp14:anchorId="367B2132" wp14:editId="2CB5433F">
          <wp:extent cx="1866900" cy="704850"/>
          <wp:effectExtent l="0" t="0" r="0" b="0"/>
          <wp:docPr id="43" name="Afbeelding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b="17778"/>
                  <a:stretch/>
                </pic:blipFill>
                <pic:spPr bwMode="auto">
                  <a:xfrm>
                    <a:off x="0" y="0"/>
                    <a:ext cx="1866900" cy="704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16C09">
      <w:t xml:space="preserve">             </w:t>
    </w:r>
    <w:r w:rsidR="000B3BF9" w:rsidRPr="00216C09">
      <w:t xml:space="preserve">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9E3A0" w14:textId="77777777" w:rsidR="00536CE0" w:rsidRDefault="00F43ED9" w:rsidP="00393B03">
    <w:pPr>
      <w:ind w:left="708"/>
      <w:rPr>
        <w:b/>
      </w:rPr>
    </w:pPr>
    <w:r w:rsidRPr="00216C09">
      <w:drawing>
        <wp:inline distT="0" distB="0" distL="0" distR="0" wp14:anchorId="427D06DB" wp14:editId="7FF4B77A">
          <wp:extent cx="1866900" cy="704850"/>
          <wp:effectExtent l="0" t="0" r="0" b="0"/>
          <wp:docPr id="40" name="Afbeelding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b="17778"/>
                  <a:stretch/>
                </pic:blipFill>
                <pic:spPr bwMode="auto">
                  <a:xfrm>
                    <a:off x="0" y="0"/>
                    <a:ext cx="1866900" cy="704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393B03" w:rsidRPr="00216C09">
      <w:tab/>
    </w:r>
    <w:r w:rsidR="00393B03" w:rsidRPr="00216C09">
      <w:tab/>
    </w:r>
    <w:r w:rsidR="00393B03" w:rsidRPr="00216C09">
      <w:tab/>
    </w:r>
    <w:r w:rsidR="00393B03" w:rsidRPr="00216C09">
      <w:tab/>
    </w:r>
    <w:r w:rsidR="00393B03" w:rsidRPr="00216C09">
      <w:tab/>
    </w:r>
    <w:r w:rsidR="00393B03" w:rsidRPr="00216C09">
      <w:tab/>
    </w:r>
    <w:r w:rsidR="00393B03" w:rsidRPr="00216C09">
      <w:tab/>
    </w:r>
    <w:r w:rsidR="00393B03" w:rsidRPr="00216C09">
      <w:tab/>
    </w:r>
    <w:r w:rsidR="00393B03" w:rsidRPr="00216C09">
      <w:tab/>
    </w:r>
    <w:r w:rsidR="00393B03" w:rsidRPr="00216C09">
      <w:tab/>
    </w:r>
    <w:r w:rsidR="00393B03" w:rsidRPr="00216C09">
      <w:tab/>
    </w:r>
    <w:r w:rsidR="00393B03" w:rsidRPr="00216C09">
      <w:tab/>
    </w:r>
    <w:r w:rsidR="00393B03" w:rsidRPr="00216C09">
      <w:tab/>
    </w:r>
    <w:r w:rsidR="00536CE0" w:rsidRPr="00216C09">
      <w:rPr>
        <w:b/>
      </w:rPr>
      <w:t>PRACTICE SHEET</w:t>
    </w:r>
    <w:r w:rsidR="00393B03" w:rsidRPr="00216C09">
      <w:rPr>
        <w:b/>
      </w:rPr>
      <w:t xml:space="preserve">: </w:t>
    </w:r>
  </w:p>
  <w:p w14:paraId="67D27C6C" w14:textId="32ED78A3" w:rsidR="00871B12" w:rsidRPr="00216C09" w:rsidRDefault="00536CE0" w:rsidP="00393B03">
    <w:pPr>
      <w:ind w:left="708"/>
    </w:pPr>
    <w:r w:rsidRPr="00216C09">
      <w:rPr>
        <w:b/>
      </w:rPr>
      <w:t>RISK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1341"/>
    <w:multiLevelType w:val="multilevel"/>
    <w:tmpl w:val="3EB27F94"/>
    <w:numStyleLink w:val="DFOpsommingCijfer"/>
  </w:abstractNum>
  <w:abstractNum w:abstractNumId="1" w15:restartNumberingAfterBreak="0">
    <w:nsid w:val="290F70BB"/>
    <w:multiLevelType w:val="multilevel"/>
    <w:tmpl w:val="B5E2451A"/>
    <w:numStyleLink w:val="DFOpsommingBullet"/>
  </w:abstractNum>
  <w:abstractNum w:abstractNumId="2" w15:restartNumberingAfterBreak="0">
    <w:nsid w:val="2C0E4EC6"/>
    <w:multiLevelType w:val="multilevel"/>
    <w:tmpl w:val="B5E2451A"/>
    <w:styleLink w:val="DFOpsommingBullet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</w:rPr>
    </w:lvl>
  </w:abstractNum>
  <w:abstractNum w:abstractNumId="3" w15:restartNumberingAfterBreak="0">
    <w:nsid w:val="2FA335C1"/>
    <w:multiLevelType w:val="multilevel"/>
    <w:tmpl w:val="B7A0E90E"/>
    <w:numStyleLink w:val="DFOpsommingHoofdletter"/>
  </w:abstractNum>
  <w:abstractNum w:abstractNumId="4" w15:restartNumberingAfterBreak="0">
    <w:nsid w:val="34D643A4"/>
    <w:multiLevelType w:val="multilevel"/>
    <w:tmpl w:val="B7A0E90E"/>
    <w:numStyleLink w:val="DFOpsommingHoofdletter"/>
  </w:abstractNum>
  <w:abstractNum w:abstractNumId="5" w15:restartNumberingAfterBreak="0">
    <w:nsid w:val="45D25121"/>
    <w:multiLevelType w:val="multilevel"/>
    <w:tmpl w:val="B5E2451A"/>
    <w:numStyleLink w:val="DFOpsommingBullet"/>
  </w:abstractNum>
  <w:abstractNum w:abstractNumId="6" w15:restartNumberingAfterBreak="0">
    <w:nsid w:val="479C7759"/>
    <w:multiLevelType w:val="multilevel"/>
    <w:tmpl w:val="3EB27F94"/>
    <w:numStyleLink w:val="DFOpsommingCijfer"/>
  </w:abstractNum>
  <w:abstractNum w:abstractNumId="7" w15:restartNumberingAfterBreak="0">
    <w:nsid w:val="4CC733C5"/>
    <w:multiLevelType w:val="multilevel"/>
    <w:tmpl w:val="B5E2451A"/>
    <w:numStyleLink w:val="DFOpsommingBullet"/>
  </w:abstractNum>
  <w:abstractNum w:abstractNumId="8" w15:restartNumberingAfterBreak="0">
    <w:nsid w:val="4D770818"/>
    <w:multiLevelType w:val="multilevel"/>
    <w:tmpl w:val="B7A0E90E"/>
    <w:styleLink w:val="DFOpsommingHoofdletter"/>
    <w:lvl w:ilvl="0">
      <w:start w:val="1"/>
      <w:numFmt w:val="upperLetter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upperLetter"/>
      <w:lvlText w:val="%2"/>
      <w:lvlJc w:val="left"/>
      <w:pPr>
        <w:ind w:left="568" w:hanging="284"/>
      </w:pPr>
      <w:rPr>
        <w:rFonts w:hint="default"/>
      </w:rPr>
    </w:lvl>
    <w:lvl w:ilvl="2">
      <w:start w:val="1"/>
      <w:numFmt w:val="upperLetter"/>
      <w:lvlText w:val="%3"/>
      <w:lvlJc w:val="left"/>
      <w:pPr>
        <w:ind w:left="852" w:hanging="284"/>
      </w:pPr>
      <w:rPr>
        <w:rFonts w:hint="default"/>
      </w:rPr>
    </w:lvl>
    <w:lvl w:ilvl="3">
      <w:start w:val="1"/>
      <w:numFmt w:val="upperLetter"/>
      <w:lvlText w:val="%4"/>
      <w:lvlJc w:val="left"/>
      <w:pPr>
        <w:ind w:left="1136" w:hanging="284"/>
      </w:pPr>
      <w:rPr>
        <w:rFonts w:hint="default"/>
      </w:rPr>
    </w:lvl>
    <w:lvl w:ilvl="4">
      <w:start w:val="1"/>
      <w:numFmt w:val="upperLetter"/>
      <w:lvlText w:val="%5"/>
      <w:lvlJc w:val="left"/>
      <w:pPr>
        <w:ind w:left="1420" w:hanging="284"/>
      </w:pPr>
      <w:rPr>
        <w:rFonts w:hint="default"/>
      </w:rPr>
    </w:lvl>
    <w:lvl w:ilvl="5">
      <w:start w:val="1"/>
      <w:numFmt w:val="upperLetter"/>
      <w:lvlText w:val="%6"/>
      <w:lvlJc w:val="left"/>
      <w:pPr>
        <w:ind w:left="1704" w:hanging="284"/>
      </w:pPr>
      <w:rPr>
        <w:rFonts w:hint="default"/>
      </w:rPr>
    </w:lvl>
    <w:lvl w:ilvl="6">
      <w:start w:val="1"/>
      <w:numFmt w:val="upperLetter"/>
      <w:lvlText w:val="%7"/>
      <w:lvlJc w:val="left"/>
      <w:pPr>
        <w:ind w:left="1988" w:hanging="284"/>
      </w:pPr>
      <w:rPr>
        <w:rFonts w:hint="default"/>
      </w:rPr>
    </w:lvl>
    <w:lvl w:ilvl="7">
      <w:start w:val="1"/>
      <w:numFmt w:val="upperLetter"/>
      <w:lvlText w:val="%8"/>
      <w:lvlJc w:val="left"/>
      <w:pPr>
        <w:ind w:left="2272" w:hanging="284"/>
      </w:pPr>
      <w:rPr>
        <w:rFonts w:hint="default"/>
      </w:rPr>
    </w:lvl>
    <w:lvl w:ilvl="8">
      <w:start w:val="1"/>
      <w:numFmt w:val="upperLetter"/>
      <w:lvlText w:val="%9"/>
      <w:lvlJc w:val="left"/>
      <w:pPr>
        <w:ind w:left="2556" w:hanging="284"/>
      </w:pPr>
      <w:rPr>
        <w:rFonts w:hint="default"/>
      </w:rPr>
    </w:lvl>
  </w:abstractNum>
  <w:abstractNum w:abstractNumId="9" w15:restartNumberingAfterBreak="0">
    <w:nsid w:val="51CF2D50"/>
    <w:multiLevelType w:val="multilevel"/>
    <w:tmpl w:val="B5E2451A"/>
    <w:numStyleLink w:val="DFOpsommingBullet"/>
  </w:abstractNum>
  <w:abstractNum w:abstractNumId="10" w15:restartNumberingAfterBreak="0">
    <w:nsid w:val="5DFE1B20"/>
    <w:multiLevelType w:val="multilevel"/>
    <w:tmpl w:val="3EB27F94"/>
    <w:numStyleLink w:val="DFOpsommingCijfer"/>
  </w:abstractNum>
  <w:abstractNum w:abstractNumId="11" w15:restartNumberingAfterBreak="0">
    <w:nsid w:val="69704A21"/>
    <w:multiLevelType w:val="multilevel"/>
    <w:tmpl w:val="D41234D8"/>
    <w:lvl w:ilvl="0">
      <w:start w:val="1"/>
      <w:numFmt w:val="decimal"/>
      <w:pStyle w:val="Kop1"/>
      <w:suff w:val="space"/>
      <w:lvlText w:val="%1 |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Kop2"/>
      <w:suff w:val="space"/>
      <w:lvlText w:val="%1.%2 |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Kop3"/>
      <w:suff w:val="space"/>
      <w:lvlText w:val="%1.%2.%3 |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Kop4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pStyle w:val="Kop5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pStyle w:val="Kop6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Kop7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pStyle w:val="Kop8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pStyle w:val="Kop9"/>
      <w:lvlText w:val="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6F5608E1"/>
    <w:multiLevelType w:val="multilevel"/>
    <w:tmpl w:val="B5E2451A"/>
    <w:numStyleLink w:val="DFOpsommingBullet"/>
  </w:abstractNum>
  <w:abstractNum w:abstractNumId="13" w15:restartNumberingAfterBreak="0">
    <w:nsid w:val="7F901BBF"/>
    <w:multiLevelType w:val="multilevel"/>
    <w:tmpl w:val="3EB27F94"/>
    <w:styleLink w:val="DFOpsommingCijfer"/>
    <w:lvl w:ilvl="0">
      <w:start w:val="1"/>
      <w:numFmt w:val="decimal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hint="default"/>
      </w:rPr>
    </w:lvl>
    <w:lvl w:ilvl="2">
      <w:start w:val="1"/>
      <w:numFmt w:val="decimal"/>
      <w:lvlText w:val="%3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136" w:hanging="284"/>
      </w:pPr>
      <w:rPr>
        <w:rFonts w:hint="default"/>
      </w:rPr>
    </w:lvl>
    <w:lvl w:ilvl="4">
      <w:start w:val="1"/>
      <w:numFmt w:val="decimal"/>
      <w:lvlText w:val="%5"/>
      <w:lvlJc w:val="left"/>
      <w:pPr>
        <w:ind w:left="1420" w:hanging="284"/>
      </w:pPr>
      <w:rPr>
        <w:rFonts w:hint="default"/>
      </w:rPr>
    </w:lvl>
    <w:lvl w:ilvl="5">
      <w:start w:val="1"/>
      <w:numFmt w:val="decimal"/>
      <w:lvlText w:val="%6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"/>
      <w:lvlJc w:val="left"/>
      <w:pPr>
        <w:ind w:left="1988" w:hanging="284"/>
      </w:pPr>
      <w:rPr>
        <w:rFonts w:hint="default"/>
      </w:rPr>
    </w:lvl>
    <w:lvl w:ilvl="7">
      <w:start w:val="1"/>
      <w:numFmt w:val="decimal"/>
      <w:lvlText w:val="%8"/>
      <w:lvlJc w:val="left"/>
      <w:pPr>
        <w:ind w:left="2272" w:hanging="284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556" w:hanging="284"/>
      </w:pPr>
      <w:rPr>
        <w:rFonts w:hint="default"/>
      </w:rPr>
    </w:lvl>
  </w:abstractNum>
  <w:num w:numId="1" w16cid:durableId="764958420">
    <w:abstractNumId w:val="2"/>
  </w:num>
  <w:num w:numId="2" w16cid:durableId="447547581">
    <w:abstractNumId w:val="7"/>
    <w:lvlOverride w:ilvl="0">
      <w:lvl w:ilvl="0">
        <w:start w:val="1"/>
        <w:numFmt w:val="bullet"/>
        <w:lvlText w:val="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503937165">
    <w:abstractNumId w:val="5"/>
  </w:num>
  <w:num w:numId="4" w16cid:durableId="1553274433">
    <w:abstractNumId w:val="1"/>
  </w:num>
  <w:num w:numId="5" w16cid:durableId="61608286">
    <w:abstractNumId w:val="13"/>
  </w:num>
  <w:num w:numId="6" w16cid:durableId="457644681">
    <w:abstractNumId w:val="10"/>
  </w:num>
  <w:num w:numId="7" w16cid:durableId="420182375">
    <w:abstractNumId w:val="9"/>
  </w:num>
  <w:num w:numId="8" w16cid:durableId="1426072303">
    <w:abstractNumId w:val="6"/>
  </w:num>
  <w:num w:numId="9" w16cid:durableId="1634368496">
    <w:abstractNumId w:val="11"/>
  </w:num>
  <w:num w:numId="10" w16cid:durableId="1930237879">
    <w:abstractNumId w:val="12"/>
  </w:num>
  <w:num w:numId="11" w16cid:durableId="1715885934">
    <w:abstractNumId w:val="0"/>
  </w:num>
  <w:num w:numId="12" w16cid:durableId="2000959694">
    <w:abstractNumId w:val="8"/>
  </w:num>
  <w:num w:numId="13" w16cid:durableId="1950702312">
    <w:abstractNumId w:val="3"/>
  </w:num>
  <w:num w:numId="14" w16cid:durableId="1433285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FDocument" w:val="2019.2.1"/>
  </w:docVars>
  <w:rsids>
    <w:rsidRoot w:val="003F4AE8"/>
    <w:rsid w:val="000003E2"/>
    <w:rsid w:val="00004010"/>
    <w:rsid w:val="00016AE3"/>
    <w:rsid w:val="0002120F"/>
    <w:rsid w:val="0003014B"/>
    <w:rsid w:val="00030A83"/>
    <w:rsid w:val="00031DA7"/>
    <w:rsid w:val="00034D21"/>
    <w:rsid w:val="0003546C"/>
    <w:rsid w:val="000357C1"/>
    <w:rsid w:val="00043229"/>
    <w:rsid w:val="00046C4C"/>
    <w:rsid w:val="000539C1"/>
    <w:rsid w:val="00060188"/>
    <w:rsid w:val="00062613"/>
    <w:rsid w:val="00062667"/>
    <w:rsid w:val="0006327E"/>
    <w:rsid w:val="00063678"/>
    <w:rsid w:val="00073EE0"/>
    <w:rsid w:val="000766EB"/>
    <w:rsid w:val="00091293"/>
    <w:rsid w:val="000B30D4"/>
    <w:rsid w:val="000B3BF9"/>
    <w:rsid w:val="000B6BC1"/>
    <w:rsid w:val="000B6CBA"/>
    <w:rsid w:val="000C13D1"/>
    <w:rsid w:val="000D4BF6"/>
    <w:rsid w:val="000E61F0"/>
    <w:rsid w:val="000F45AC"/>
    <w:rsid w:val="000F52A2"/>
    <w:rsid w:val="00104A71"/>
    <w:rsid w:val="00105529"/>
    <w:rsid w:val="00106153"/>
    <w:rsid w:val="00125B99"/>
    <w:rsid w:val="00131E11"/>
    <w:rsid w:val="001354DD"/>
    <w:rsid w:val="00136644"/>
    <w:rsid w:val="00136666"/>
    <w:rsid w:val="001456F8"/>
    <w:rsid w:val="001502BA"/>
    <w:rsid w:val="00157E22"/>
    <w:rsid w:val="00157F0A"/>
    <w:rsid w:val="0017314B"/>
    <w:rsid w:val="00173221"/>
    <w:rsid w:val="001763A0"/>
    <w:rsid w:val="00177422"/>
    <w:rsid w:val="001818A9"/>
    <w:rsid w:val="0018705A"/>
    <w:rsid w:val="00190E16"/>
    <w:rsid w:val="0019399D"/>
    <w:rsid w:val="001941A3"/>
    <w:rsid w:val="001A4C3E"/>
    <w:rsid w:val="001B5784"/>
    <w:rsid w:val="001C2FDB"/>
    <w:rsid w:val="001C546B"/>
    <w:rsid w:val="001D386A"/>
    <w:rsid w:val="001D430F"/>
    <w:rsid w:val="001D6680"/>
    <w:rsid w:val="001E01E9"/>
    <w:rsid w:val="001E6126"/>
    <w:rsid w:val="001F1EE6"/>
    <w:rsid w:val="001F584F"/>
    <w:rsid w:val="001F65A8"/>
    <w:rsid w:val="002060E2"/>
    <w:rsid w:val="0021222D"/>
    <w:rsid w:val="0021385F"/>
    <w:rsid w:val="00214C14"/>
    <w:rsid w:val="00215C87"/>
    <w:rsid w:val="002167BC"/>
    <w:rsid w:val="00216C09"/>
    <w:rsid w:val="00220F34"/>
    <w:rsid w:val="00223AC2"/>
    <w:rsid w:val="00223EE1"/>
    <w:rsid w:val="00224A60"/>
    <w:rsid w:val="00231E5E"/>
    <w:rsid w:val="00243815"/>
    <w:rsid w:val="002449D2"/>
    <w:rsid w:val="00250BDE"/>
    <w:rsid w:val="00251BB2"/>
    <w:rsid w:val="00251C81"/>
    <w:rsid w:val="002552A0"/>
    <w:rsid w:val="0026643E"/>
    <w:rsid w:val="00276621"/>
    <w:rsid w:val="00280ECE"/>
    <w:rsid w:val="00291AC3"/>
    <w:rsid w:val="00292F60"/>
    <w:rsid w:val="00297C8D"/>
    <w:rsid w:val="002A2909"/>
    <w:rsid w:val="002A3037"/>
    <w:rsid w:val="002A30C8"/>
    <w:rsid w:val="002B4B70"/>
    <w:rsid w:val="002D0607"/>
    <w:rsid w:val="002D5394"/>
    <w:rsid w:val="002D7E9E"/>
    <w:rsid w:val="002E2566"/>
    <w:rsid w:val="002E5C05"/>
    <w:rsid w:val="002F3CD3"/>
    <w:rsid w:val="00301250"/>
    <w:rsid w:val="00302968"/>
    <w:rsid w:val="00305333"/>
    <w:rsid w:val="0031412B"/>
    <w:rsid w:val="003211EA"/>
    <w:rsid w:val="003234F2"/>
    <w:rsid w:val="00326693"/>
    <w:rsid w:val="0033339C"/>
    <w:rsid w:val="00336C2E"/>
    <w:rsid w:val="00342D7D"/>
    <w:rsid w:val="0034741B"/>
    <w:rsid w:val="00352F46"/>
    <w:rsid w:val="00356001"/>
    <w:rsid w:val="00357FB7"/>
    <w:rsid w:val="003635FF"/>
    <w:rsid w:val="0036620B"/>
    <w:rsid w:val="00366787"/>
    <w:rsid w:val="00366DA9"/>
    <w:rsid w:val="00371193"/>
    <w:rsid w:val="00393B03"/>
    <w:rsid w:val="00393BBA"/>
    <w:rsid w:val="00396F23"/>
    <w:rsid w:val="00397D81"/>
    <w:rsid w:val="003A02F2"/>
    <w:rsid w:val="003A36F5"/>
    <w:rsid w:val="003A462C"/>
    <w:rsid w:val="003A5AAE"/>
    <w:rsid w:val="003A5B7E"/>
    <w:rsid w:val="003B1405"/>
    <w:rsid w:val="003B4021"/>
    <w:rsid w:val="003B6A55"/>
    <w:rsid w:val="003C1858"/>
    <w:rsid w:val="003D26CF"/>
    <w:rsid w:val="003D4DEB"/>
    <w:rsid w:val="003D6DAF"/>
    <w:rsid w:val="003E054C"/>
    <w:rsid w:val="003E0793"/>
    <w:rsid w:val="003E3610"/>
    <w:rsid w:val="003E4182"/>
    <w:rsid w:val="003E5045"/>
    <w:rsid w:val="003E51EF"/>
    <w:rsid w:val="003E5801"/>
    <w:rsid w:val="003E66F9"/>
    <w:rsid w:val="003F227D"/>
    <w:rsid w:val="003F4AE8"/>
    <w:rsid w:val="004016D0"/>
    <w:rsid w:val="00401B83"/>
    <w:rsid w:val="004049FE"/>
    <w:rsid w:val="0040673B"/>
    <w:rsid w:val="00406DE8"/>
    <w:rsid w:val="004134A8"/>
    <w:rsid w:val="00423F33"/>
    <w:rsid w:val="00425A5E"/>
    <w:rsid w:val="004303F0"/>
    <w:rsid w:val="00437128"/>
    <w:rsid w:val="00437F74"/>
    <w:rsid w:val="004424F4"/>
    <w:rsid w:val="00445E81"/>
    <w:rsid w:val="00447272"/>
    <w:rsid w:val="00450763"/>
    <w:rsid w:val="00453505"/>
    <w:rsid w:val="00465653"/>
    <w:rsid w:val="00467C9A"/>
    <w:rsid w:val="00470B3B"/>
    <w:rsid w:val="00471C9E"/>
    <w:rsid w:val="00471F11"/>
    <w:rsid w:val="004818F5"/>
    <w:rsid w:val="004930C7"/>
    <w:rsid w:val="004A40D6"/>
    <w:rsid w:val="004A6245"/>
    <w:rsid w:val="004A6C22"/>
    <w:rsid w:val="004B3DA2"/>
    <w:rsid w:val="004B3F54"/>
    <w:rsid w:val="004B62F6"/>
    <w:rsid w:val="004B7A24"/>
    <w:rsid w:val="004C3E00"/>
    <w:rsid w:val="004C6434"/>
    <w:rsid w:val="004C6DCE"/>
    <w:rsid w:val="004D6F0B"/>
    <w:rsid w:val="004E2594"/>
    <w:rsid w:val="004E4385"/>
    <w:rsid w:val="004F4CF3"/>
    <w:rsid w:val="004F7002"/>
    <w:rsid w:val="00506C9E"/>
    <w:rsid w:val="0050783A"/>
    <w:rsid w:val="00507ABA"/>
    <w:rsid w:val="00507ACD"/>
    <w:rsid w:val="005123F7"/>
    <w:rsid w:val="00512D25"/>
    <w:rsid w:val="00512EDE"/>
    <w:rsid w:val="005233AC"/>
    <w:rsid w:val="00525147"/>
    <w:rsid w:val="00526B97"/>
    <w:rsid w:val="00530755"/>
    <w:rsid w:val="00533BA6"/>
    <w:rsid w:val="00534E88"/>
    <w:rsid w:val="00536CE0"/>
    <w:rsid w:val="0054300F"/>
    <w:rsid w:val="005510C5"/>
    <w:rsid w:val="00552022"/>
    <w:rsid w:val="005544FD"/>
    <w:rsid w:val="00555848"/>
    <w:rsid w:val="005566A9"/>
    <w:rsid w:val="00556FF5"/>
    <w:rsid w:val="00566182"/>
    <w:rsid w:val="00567211"/>
    <w:rsid w:val="00572C05"/>
    <w:rsid w:val="00572F7E"/>
    <w:rsid w:val="00574F45"/>
    <w:rsid w:val="00576C33"/>
    <w:rsid w:val="00577044"/>
    <w:rsid w:val="0058052E"/>
    <w:rsid w:val="0058422A"/>
    <w:rsid w:val="00587A98"/>
    <w:rsid w:val="00590538"/>
    <w:rsid w:val="00596F6C"/>
    <w:rsid w:val="005B368C"/>
    <w:rsid w:val="005C09A8"/>
    <w:rsid w:val="005C0EE2"/>
    <w:rsid w:val="005C38C4"/>
    <w:rsid w:val="005C396A"/>
    <w:rsid w:val="005D5B82"/>
    <w:rsid w:val="005D654F"/>
    <w:rsid w:val="005E50F9"/>
    <w:rsid w:val="005F087A"/>
    <w:rsid w:val="006014BB"/>
    <w:rsid w:val="0061334C"/>
    <w:rsid w:val="0061415B"/>
    <w:rsid w:val="00620C9F"/>
    <w:rsid w:val="00620FC7"/>
    <w:rsid w:val="00621C32"/>
    <w:rsid w:val="006325CA"/>
    <w:rsid w:val="00645917"/>
    <w:rsid w:val="00654079"/>
    <w:rsid w:val="006632DD"/>
    <w:rsid w:val="006648E0"/>
    <w:rsid w:val="0066571F"/>
    <w:rsid w:val="00676919"/>
    <w:rsid w:val="00691545"/>
    <w:rsid w:val="00693CC9"/>
    <w:rsid w:val="00697111"/>
    <w:rsid w:val="006C1C59"/>
    <w:rsid w:val="006C36AA"/>
    <w:rsid w:val="006D0CEC"/>
    <w:rsid w:val="006D783C"/>
    <w:rsid w:val="006E1B66"/>
    <w:rsid w:val="006E3E5E"/>
    <w:rsid w:val="006E52A5"/>
    <w:rsid w:val="006E62D5"/>
    <w:rsid w:val="006F1B3C"/>
    <w:rsid w:val="006F3F01"/>
    <w:rsid w:val="006F5BA7"/>
    <w:rsid w:val="00701B15"/>
    <w:rsid w:val="00702D36"/>
    <w:rsid w:val="007031F7"/>
    <w:rsid w:val="007053B9"/>
    <w:rsid w:val="007123B6"/>
    <w:rsid w:val="007273C0"/>
    <w:rsid w:val="007342BE"/>
    <w:rsid w:val="00741B1F"/>
    <w:rsid w:val="00744572"/>
    <w:rsid w:val="0074596F"/>
    <w:rsid w:val="0074745D"/>
    <w:rsid w:val="0075316B"/>
    <w:rsid w:val="007573EF"/>
    <w:rsid w:val="007578F2"/>
    <w:rsid w:val="00760E1F"/>
    <w:rsid w:val="007726D9"/>
    <w:rsid w:val="00774FBA"/>
    <w:rsid w:val="00780F51"/>
    <w:rsid w:val="00785B40"/>
    <w:rsid w:val="00785F0C"/>
    <w:rsid w:val="0078778E"/>
    <w:rsid w:val="007A1596"/>
    <w:rsid w:val="007A29BA"/>
    <w:rsid w:val="007A56BD"/>
    <w:rsid w:val="007B310F"/>
    <w:rsid w:val="007C5768"/>
    <w:rsid w:val="007E3A94"/>
    <w:rsid w:val="007E5B93"/>
    <w:rsid w:val="007F68B2"/>
    <w:rsid w:val="007F7822"/>
    <w:rsid w:val="00801773"/>
    <w:rsid w:val="00803E38"/>
    <w:rsid w:val="0080447B"/>
    <w:rsid w:val="00804E6D"/>
    <w:rsid w:val="0081263B"/>
    <w:rsid w:val="00824DA7"/>
    <w:rsid w:val="0083063D"/>
    <w:rsid w:val="00836DD1"/>
    <w:rsid w:val="00843C1C"/>
    <w:rsid w:val="00844FFC"/>
    <w:rsid w:val="00846335"/>
    <w:rsid w:val="00847662"/>
    <w:rsid w:val="00850450"/>
    <w:rsid w:val="00850C16"/>
    <w:rsid w:val="0085356B"/>
    <w:rsid w:val="00853C51"/>
    <w:rsid w:val="008552AF"/>
    <w:rsid w:val="008573A5"/>
    <w:rsid w:val="00863007"/>
    <w:rsid w:val="00863039"/>
    <w:rsid w:val="0086774D"/>
    <w:rsid w:val="00871B12"/>
    <w:rsid w:val="008757B6"/>
    <w:rsid w:val="008774C5"/>
    <w:rsid w:val="0088165A"/>
    <w:rsid w:val="00882DF8"/>
    <w:rsid w:val="008832A3"/>
    <w:rsid w:val="00885318"/>
    <w:rsid w:val="0088663E"/>
    <w:rsid w:val="00887D27"/>
    <w:rsid w:val="008906AA"/>
    <w:rsid w:val="00896D85"/>
    <w:rsid w:val="008A5589"/>
    <w:rsid w:val="008A7D6E"/>
    <w:rsid w:val="008B0346"/>
    <w:rsid w:val="008B18D8"/>
    <w:rsid w:val="008B5E5D"/>
    <w:rsid w:val="008C201D"/>
    <w:rsid w:val="008C56D0"/>
    <w:rsid w:val="008C6E93"/>
    <w:rsid w:val="008D10ED"/>
    <w:rsid w:val="008D4F7C"/>
    <w:rsid w:val="008E0B95"/>
    <w:rsid w:val="008F0051"/>
    <w:rsid w:val="00901795"/>
    <w:rsid w:val="00907854"/>
    <w:rsid w:val="00914E4A"/>
    <w:rsid w:val="009156C4"/>
    <w:rsid w:val="00920F8A"/>
    <w:rsid w:val="0092148F"/>
    <w:rsid w:val="00922A45"/>
    <w:rsid w:val="00923519"/>
    <w:rsid w:val="00926925"/>
    <w:rsid w:val="009306AA"/>
    <w:rsid w:val="00942D90"/>
    <w:rsid w:val="00946489"/>
    <w:rsid w:val="00955C0F"/>
    <w:rsid w:val="00957FC8"/>
    <w:rsid w:val="0096042F"/>
    <w:rsid w:val="0096281F"/>
    <w:rsid w:val="0096404E"/>
    <w:rsid w:val="00967BA4"/>
    <w:rsid w:val="009710FE"/>
    <w:rsid w:val="0098066F"/>
    <w:rsid w:val="009810D1"/>
    <w:rsid w:val="00986A24"/>
    <w:rsid w:val="0099024C"/>
    <w:rsid w:val="00991E5F"/>
    <w:rsid w:val="00995059"/>
    <w:rsid w:val="009A334E"/>
    <w:rsid w:val="009A3D1E"/>
    <w:rsid w:val="009C056F"/>
    <w:rsid w:val="009C1705"/>
    <w:rsid w:val="009D6FD4"/>
    <w:rsid w:val="009E2095"/>
    <w:rsid w:val="009E28CE"/>
    <w:rsid w:val="009E515D"/>
    <w:rsid w:val="009F6236"/>
    <w:rsid w:val="009F6553"/>
    <w:rsid w:val="00A00EA8"/>
    <w:rsid w:val="00A0108E"/>
    <w:rsid w:val="00A11DD9"/>
    <w:rsid w:val="00A224ED"/>
    <w:rsid w:val="00A22D81"/>
    <w:rsid w:val="00A27E09"/>
    <w:rsid w:val="00A35036"/>
    <w:rsid w:val="00A41E99"/>
    <w:rsid w:val="00A434CA"/>
    <w:rsid w:val="00A45DB4"/>
    <w:rsid w:val="00A64522"/>
    <w:rsid w:val="00A71569"/>
    <w:rsid w:val="00A81135"/>
    <w:rsid w:val="00A83125"/>
    <w:rsid w:val="00A847C9"/>
    <w:rsid w:val="00A85A6E"/>
    <w:rsid w:val="00A912B8"/>
    <w:rsid w:val="00A9677D"/>
    <w:rsid w:val="00AC6607"/>
    <w:rsid w:val="00AD189C"/>
    <w:rsid w:val="00AD1A01"/>
    <w:rsid w:val="00AE4946"/>
    <w:rsid w:val="00B0052E"/>
    <w:rsid w:val="00B036FE"/>
    <w:rsid w:val="00B06EB9"/>
    <w:rsid w:val="00B127FA"/>
    <w:rsid w:val="00B226A4"/>
    <w:rsid w:val="00B3165F"/>
    <w:rsid w:val="00B33756"/>
    <w:rsid w:val="00B601C3"/>
    <w:rsid w:val="00B60C03"/>
    <w:rsid w:val="00B67D26"/>
    <w:rsid w:val="00B729B4"/>
    <w:rsid w:val="00B80F43"/>
    <w:rsid w:val="00B821A6"/>
    <w:rsid w:val="00B8657B"/>
    <w:rsid w:val="00BB320E"/>
    <w:rsid w:val="00BB5E30"/>
    <w:rsid w:val="00BD45A0"/>
    <w:rsid w:val="00BD62D9"/>
    <w:rsid w:val="00BD6F5B"/>
    <w:rsid w:val="00BE05A2"/>
    <w:rsid w:val="00BE5FFC"/>
    <w:rsid w:val="00BF113D"/>
    <w:rsid w:val="00BF6B2D"/>
    <w:rsid w:val="00C105C9"/>
    <w:rsid w:val="00C11F50"/>
    <w:rsid w:val="00C136B8"/>
    <w:rsid w:val="00C15096"/>
    <w:rsid w:val="00C1576E"/>
    <w:rsid w:val="00C15E1C"/>
    <w:rsid w:val="00C202C6"/>
    <w:rsid w:val="00C21AB1"/>
    <w:rsid w:val="00C235D9"/>
    <w:rsid w:val="00C27794"/>
    <w:rsid w:val="00C3565A"/>
    <w:rsid w:val="00C4052B"/>
    <w:rsid w:val="00C40F66"/>
    <w:rsid w:val="00C53D73"/>
    <w:rsid w:val="00C60088"/>
    <w:rsid w:val="00C62397"/>
    <w:rsid w:val="00C6534E"/>
    <w:rsid w:val="00C75551"/>
    <w:rsid w:val="00C84113"/>
    <w:rsid w:val="00C92C77"/>
    <w:rsid w:val="00CA0B70"/>
    <w:rsid w:val="00CA0E99"/>
    <w:rsid w:val="00CB4BE4"/>
    <w:rsid w:val="00CB6AE3"/>
    <w:rsid w:val="00CC294E"/>
    <w:rsid w:val="00CC4C78"/>
    <w:rsid w:val="00CC6F7A"/>
    <w:rsid w:val="00CD12D8"/>
    <w:rsid w:val="00CD15B0"/>
    <w:rsid w:val="00CD5ADE"/>
    <w:rsid w:val="00CE155A"/>
    <w:rsid w:val="00CE7449"/>
    <w:rsid w:val="00CF42BE"/>
    <w:rsid w:val="00CF4599"/>
    <w:rsid w:val="00CF5F52"/>
    <w:rsid w:val="00D0105B"/>
    <w:rsid w:val="00D04087"/>
    <w:rsid w:val="00D04BB8"/>
    <w:rsid w:val="00D0719E"/>
    <w:rsid w:val="00D16521"/>
    <w:rsid w:val="00D23071"/>
    <w:rsid w:val="00D31603"/>
    <w:rsid w:val="00D35E2E"/>
    <w:rsid w:val="00D36F31"/>
    <w:rsid w:val="00D411E3"/>
    <w:rsid w:val="00D4152F"/>
    <w:rsid w:val="00D504EA"/>
    <w:rsid w:val="00D5134F"/>
    <w:rsid w:val="00D545A2"/>
    <w:rsid w:val="00D56D48"/>
    <w:rsid w:val="00D60CCF"/>
    <w:rsid w:val="00D62C5C"/>
    <w:rsid w:val="00D71621"/>
    <w:rsid w:val="00D74E66"/>
    <w:rsid w:val="00D80F70"/>
    <w:rsid w:val="00D8628B"/>
    <w:rsid w:val="00D96EC9"/>
    <w:rsid w:val="00DA2FFE"/>
    <w:rsid w:val="00DC00E6"/>
    <w:rsid w:val="00DD17AC"/>
    <w:rsid w:val="00DD5F99"/>
    <w:rsid w:val="00DE23D1"/>
    <w:rsid w:val="00DE65EC"/>
    <w:rsid w:val="00DF464E"/>
    <w:rsid w:val="00DF5847"/>
    <w:rsid w:val="00E0340F"/>
    <w:rsid w:val="00E03E6E"/>
    <w:rsid w:val="00E0602D"/>
    <w:rsid w:val="00E0736D"/>
    <w:rsid w:val="00E16425"/>
    <w:rsid w:val="00E20D71"/>
    <w:rsid w:val="00E30804"/>
    <w:rsid w:val="00E32803"/>
    <w:rsid w:val="00E3369B"/>
    <w:rsid w:val="00E4400F"/>
    <w:rsid w:val="00E46EBE"/>
    <w:rsid w:val="00E52DF9"/>
    <w:rsid w:val="00E539C6"/>
    <w:rsid w:val="00E56453"/>
    <w:rsid w:val="00E70BC6"/>
    <w:rsid w:val="00E742C4"/>
    <w:rsid w:val="00E81AEA"/>
    <w:rsid w:val="00E849F6"/>
    <w:rsid w:val="00E909A5"/>
    <w:rsid w:val="00E9653D"/>
    <w:rsid w:val="00EB5162"/>
    <w:rsid w:val="00EB6297"/>
    <w:rsid w:val="00EC0635"/>
    <w:rsid w:val="00EC3071"/>
    <w:rsid w:val="00EC4859"/>
    <w:rsid w:val="00EC7E70"/>
    <w:rsid w:val="00ED42C8"/>
    <w:rsid w:val="00ED69A9"/>
    <w:rsid w:val="00ED767A"/>
    <w:rsid w:val="00EE4F58"/>
    <w:rsid w:val="00EF231E"/>
    <w:rsid w:val="00F16107"/>
    <w:rsid w:val="00F24180"/>
    <w:rsid w:val="00F31EEE"/>
    <w:rsid w:val="00F33A47"/>
    <w:rsid w:val="00F43ED9"/>
    <w:rsid w:val="00F45357"/>
    <w:rsid w:val="00F53A01"/>
    <w:rsid w:val="00F54E21"/>
    <w:rsid w:val="00F55081"/>
    <w:rsid w:val="00F62361"/>
    <w:rsid w:val="00F71DA7"/>
    <w:rsid w:val="00F73AB2"/>
    <w:rsid w:val="00F81A16"/>
    <w:rsid w:val="00F85B01"/>
    <w:rsid w:val="00F96CCC"/>
    <w:rsid w:val="00FA1338"/>
    <w:rsid w:val="00FC16FA"/>
    <w:rsid w:val="00FC1FE3"/>
    <w:rsid w:val="00FC5215"/>
    <w:rsid w:val="00FC5B77"/>
    <w:rsid w:val="00FD2453"/>
    <w:rsid w:val="00FE4E46"/>
    <w:rsid w:val="00FF35BC"/>
    <w:rsid w:val="00FF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6ACABF"/>
  <w15:docId w15:val="{C6EA1A26-9643-4439-A98D-A4FE924D9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B5E30"/>
    <w:pPr>
      <w:spacing w:after="0" w:line="280" w:lineRule="atLeast"/>
    </w:pPr>
    <w:rPr>
      <w:sz w:val="18"/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26643E"/>
    <w:pPr>
      <w:keepNext/>
      <w:keepLines/>
      <w:numPr>
        <w:numId w:val="9"/>
      </w:numPr>
      <w:spacing w:before="360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6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3165F"/>
    <w:pPr>
      <w:keepNext/>
      <w:keepLines/>
      <w:numPr>
        <w:ilvl w:val="1"/>
        <w:numId w:val="9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01B15"/>
    <w:pPr>
      <w:keepNext/>
      <w:keepLines/>
      <w:numPr>
        <w:ilvl w:val="2"/>
        <w:numId w:val="9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rsid w:val="00B3165F"/>
    <w:pPr>
      <w:keepNext/>
      <w:keepLines/>
      <w:numPr>
        <w:ilvl w:val="3"/>
        <w:numId w:val="9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3165F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3165F"/>
    <w:pPr>
      <w:keepNext/>
      <w:keepLines/>
      <w:numPr>
        <w:ilvl w:val="5"/>
        <w:numId w:val="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3165F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3165F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3165F"/>
    <w:pPr>
      <w:keepNext/>
      <w:keepLines/>
      <w:numPr>
        <w:ilvl w:val="8"/>
        <w:numId w:val="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D31603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31603"/>
  </w:style>
  <w:style w:type="paragraph" w:styleId="Voettekst">
    <w:name w:val="footer"/>
    <w:basedOn w:val="Standaard"/>
    <w:link w:val="VoettekstChar"/>
    <w:uiPriority w:val="99"/>
    <w:unhideWhenUsed/>
    <w:rsid w:val="007A56BD"/>
    <w:pPr>
      <w:tabs>
        <w:tab w:val="center" w:pos="4536"/>
        <w:tab w:val="right" w:pos="9072"/>
      </w:tabs>
      <w:spacing w:line="240" w:lineRule="auto"/>
    </w:pPr>
    <w:rPr>
      <w:caps/>
      <w:sz w:val="15"/>
    </w:rPr>
  </w:style>
  <w:style w:type="character" w:customStyle="1" w:styleId="VoettekstChar">
    <w:name w:val="Voettekst Char"/>
    <w:basedOn w:val="Standaardalinea-lettertype"/>
    <w:link w:val="Voettekst"/>
    <w:uiPriority w:val="99"/>
    <w:rsid w:val="007A56BD"/>
    <w:rPr>
      <w:caps/>
      <w:sz w:val="15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D316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D31603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uiPriority w:val="59"/>
    <w:rsid w:val="00D16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DFOpsommingBullet">
    <w:name w:val="D&amp;F_OpsommingBullet"/>
    <w:basedOn w:val="Geenlijst"/>
    <w:uiPriority w:val="99"/>
    <w:rsid w:val="00425A5E"/>
    <w:pPr>
      <w:numPr>
        <w:numId w:val="1"/>
      </w:numPr>
    </w:pPr>
  </w:style>
  <w:style w:type="paragraph" w:styleId="Lijstalinea">
    <w:name w:val="List Paragraph"/>
    <w:basedOn w:val="Standaard"/>
    <w:uiPriority w:val="34"/>
    <w:qFormat/>
    <w:rsid w:val="00B80F43"/>
    <w:pPr>
      <w:ind w:left="720"/>
      <w:contextualSpacing/>
    </w:pPr>
  </w:style>
  <w:style w:type="numbering" w:customStyle="1" w:styleId="DFOpsommingCijfer">
    <w:name w:val="D&amp;F_OpsommingCijfer"/>
    <w:basedOn w:val="Geenlijst"/>
    <w:uiPriority w:val="99"/>
    <w:rsid w:val="00425A5E"/>
    <w:pPr>
      <w:numPr>
        <w:numId w:val="5"/>
      </w:numPr>
    </w:pPr>
  </w:style>
  <w:style w:type="paragraph" w:customStyle="1" w:styleId="DFDocumenttitel">
    <w:name w:val="D&amp;F_Documenttitel"/>
    <w:basedOn w:val="Standaard"/>
    <w:next w:val="Standaard"/>
    <w:rsid w:val="00F73AB2"/>
    <w:pPr>
      <w:spacing w:line="240" w:lineRule="auto"/>
    </w:pPr>
    <w:rPr>
      <w:b/>
      <w:caps/>
      <w:sz w:val="34"/>
    </w:rPr>
  </w:style>
  <w:style w:type="paragraph" w:customStyle="1" w:styleId="DFParagraafkop">
    <w:name w:val="D&amp;F_Paragraafkop"/>
    <w:basedOn w:val="Standaard"/>
    <w:next w:val="Standaard"/>
    <w:qFormat/>
    <w:rsid w:val="00F73AB2"/>
    <w:rPr>
      <w:b/>
      <w:caps/>
    </w:rPr>
  </w:style>
  <w:style w:type="character" w:styleId="Tekstvantijdelijkeaanduiding">
    <w:name w:val="Placeholder Text"/>
    <w:basedOn w:val="Standaardalinea-lettertype"/>
    <w:uiPriority w:val="99"/>
    <w:semiHidden/>
    <w:rsid w:val="00922A45"/>
    <w:rPr>
      <w:color w:val="808080"/>
    </w:rPr>
  </w:style>
  <w:style w:type="character" w:customStyle="1" w:styleId="DFVoettekstBedrijfsnaam">
    <w:name w:val="D&amp;F_VoettekstBedrijfsnaam"/>
    <w:basedOn w:val="Standaardalinea-lettertype"/>
    <w:uiPriority w:val="1"/>
    <w:rsid w:val="00250BDE"/>
    <w:rPr>
      <w:b/>
    </w:rPr>
  </w:style>
  <w:style w:type="paragraph" w:customStyle="1" w:styleId="DFDisclaimer">
    <w:name w:val="D&amp;F_Disclaimer"/>
    <w:basedOn w:val="Standaard"/>
    <w:rsid w:val="00871B12"/>
    <w:pPr>
      <w:framePr w:w="6237" w:wrap="around" w:vAnchor="page" w:hAnchor="text" w:y="14601"/>
      <w:spacing w:line="200" w:lineRule="atLeast"/>
    </w:pPr>
    <w:rPr>
      <w:sz w:val="12"/>
    </w:rPr>
  </w:style>
  <w:style w:type="paragraph" w:customStyle="1" w:styleId="DFOngenummerdeKop">
    <w:name w:val="D&amp;F_OngenummerdeKop"/>
    <w:basedOn w:val="Standaard"/>
    <w:next w:val="Standaard"/>
    <w:qFormat/>
    <w:rsid w:val="00F73AB2"/>
    <w:rPr>
      <w:b/>
      <w:caps/>
      <w:sz w:val="26"/>
    </w:rPr>
  </w:style>
  <w:style w:type="character" w:customStyle="1" w:styleId="Kop1Char">
    <w:name w:val="Kop 1 Char"/>
    <w:basedOn w:val="Standaardalinea-lettertype"/>
    <w:link w:val="Kop1"/>
    <w:uiPriority w:val="9"/>
    <w:rsid w:val="0026643E"/>
    <w:rPr>
      <w:rFonts w:asciiTheme="majorHAnsi" w:eastAsiaTheme="majorEastAsia" w:hAnsiTheme="majorHAnsi" w:cstheme="majorBidi"/>
      <w:b/>
      <w:bCs/>
      <w:caps/>
      <w:color w:val="000000" w:themeColor="text1"/>
      <w:sz w:val="26"/>
      <w:szCs w:val="28"/>
    </w:rPr>
  </w:style>
  <w:style w:type="character" w:styleId="Hyperlink">
    <w:name w:val="Hyperlink"/>
    <w:basedOn w:val="Standaardalinea-lettertype"/>
    <w:uiPriority w:val="99"/>
    <w:unhideWhenUsed/>
    <w:rsid w:val="00F73AB2"/>
    <w:rPr>
      <w:color w:val="0000FF" w:themeColor="hyperlink"/>
      <w:u w:val="single"/>
    </w:rPr>
  </w:style>
  <w:style w:type="paragraph" w:styleId="Inhopg1">
    <w:name w:val="toc 1"/>
    <w:basedOn w:val="Standaard"/>
    <w:next w:val="Standaard"/>
    <w:autoRedefine/>
    <w:uiPriority w:val="39"/>
    <w:unhideWhenUsed/>
    <w:rsid w:val="00F73AB2"/>
    <w:pPr>
      <w:spacing w:after="180"/>
    </w:pPr>
    <w:rPr>
      <w:caps/>
    </w:rPr>
  </w:style>
  <w:style w:type="character" w:customStyle="1" w:styleId="Kop2Char">
    <w:name w:val="Kop 2 Char"/>
    <w:basedOn w:val="Standaardalinea-lettertype"/>
    <w:link w:val="Kop2"/>
    <w:uiPriority w:val="9"/>
    <w:rsid w:val="00B3165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701B15"/>
    <w:rPr>
      <w:rFonts w:asciiTheme="majorHAnsi" w:eastAsiaTheme="majorEastAsia" w:hAnsiTheme="majorHAnsi" w:cstheme="majorBidi"/>
      <w:b/>
      <w:bCs/>
      <w:sz w:val="1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3165F"/>
    <w:rPr>
      <w:rFonts w:asciiTheme="majorHAnsi" w:eastAsiaTheme="majorEastAsia" w:hAnsiTheme="majorHAnsi" w:cstheme="majorBidi"/>
      <w:b/>
      <w:bCs/>
      <w:i/>
      <w:iCs/>
      <w:color w:val="4F81BD" w:themeColor="accent1"/>
      <w:sz w:val="18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3165F"/>
    <w:rPr>
      <w:rFonts w:asciiTheme="majorHAnsi" w:eastAsiaTheme="majorEastAsia" w:hAnsiTheme="majorHAnsi" w:cstheme="majorBidi"/>
      <w:color w:val="243F60" w:themeColor="accent1" w:themeShade="7F"/>
      <w:sz w:val="18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3165F"/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3165F"/>
    <w:rPr>
      <w:rFonts w:asciiTheme="majorHAnsi" w:eastAsiaTheme="majorEastAsia" w:hAnsiTheme="majorHAnsi" w:cstheme="majorBidi"/>
      <w:i/>
      <w:iCs/>
      <w:color w:val="404040" w:themeColor="text1" w:themeTint="BF"/>
      <w:sz w:val="18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3165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3165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DFBijlageTabel">
    <w:name w:val="D&amp;F_BijlageTabel"/>
    <w:basedOn w:val="Standaard"/>
    <w:next w:val="Standaard"/>
    <w:rsid w:val="00220F34"/>
    <w:pPr>
      <w:spacing w:line="240" w:lineRule="auto"/>
    </w:pPr>
    <w:rPr>
      <w:caps/>
      <w:sz w:val="15"/>
    </w:rPr>
  </w:style>
  <w:style w:type="table" w:customStyle="1" w:styleId="DFTabel">
    <w:name w:val="D&amp;F_Tabel"/>
    <w:basedOn w:val="Standaardtabel"/>
    <w:uiPriority w:val="99"/>
    <w:rsid w:val="00C21AB1"/>
    <w:pPr>
      <w:spacing w:after="0" w:line="240" w:lineRule="auto"/>
    </w:pPr>
    <w:rPr>
      <w:rFonts w:asciiTheme="majorHAnsi" w:hAnsiTheme="majorHAnsi"/>
      <w:sz w:val="15"/>
    </w:rPr>
    <w:tblPr>
      <w:tblBorders>
        <w:bottom w:val="single" w:sz="2" w:space="0" w:color="auto"/>
        <w:insideH w:val="single" w:sz="2" w:space="0" w:color="auto"/>
      </w:tblBorders>
      <w:tblCellMar>
        <w:left w:w="0" w:type="dxa"/>
        <w:right w:w="113" w:type="dxa"/>
      </w:tblCellMar>
    </w:tblPr>
    <w:tblStylePr w:type="firstRow">
      <w:rPr>
        <w:b/>
        <w:i w:val="0"/>
        <w:caps/>
        <w:smallCaps w:val="0"/>
      </w:rPr>
      <w:tblPr/>
      <w:trPr>
        <w:tblHeader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Col">
      <w:pPr>
        <w:jc w:val="right"/>
      </w:pPr>
    </w:tblStylePr>
  </w:style>
  <w:style w:type="numbering" w:customStyle="1" w:styleId="DFOpsommingHoofdletter">
    <w:name w:val="D&amp;F_OpsommingHoofdletter"/>
    <w:basedOn w:val="Geenlijst"/>
    <w:uiPriority w:val="99"/>
    <w:rsid w:val="00785B40"/>
    <w:pPr>
      <w:numPr>
        <w:numId w:val="12"/>
      </w:numPr>
    </w:pPr>
  </w:style>
  <w:style w:type="table" w:styleId="Tabelrasterlicht">
    <w:name w:val="Grid Table Light"/>
    <w:basedOn w:val="Standaardtabel"/>
    <w:uiPriority w:val="40"/>
    <w:rsid w:val="003F4A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5.%20Sjablonen\Word\Templates\Blanco.dotx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&amp;F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c52deb-065e-4b0c-8d37-866654446651" xsi:nil="true"/>
    <LitCategory_Note xmlns="dec52deb-065e-4b0c-8d37-866654446651">
      <Terms xmlns="http://schemas.microsoft.com/office/infopath/2007/PartnerControls"/>
    </LitCategory_Note>
    <LitTag_Note xmlns="dec52deb-065e-4b0c-8d37-866654446651">
      <Terms xmlns="http://schemas.microsoft.com/office/infopath/2007/PartnerControls"/>
    </LitTag_Note>
    <lcf76f155ced4ddcb4097134ff3c332f xmlns="35fb94f6-2e93-446e-b6e3-436074273fcb">
      <Terms xmlns="http://schemas.microsoft.com/office/infopath/2007/PartnerControls"/>
    </lcf76f155ced4ddcb4097134ff3c332f>
    <DatumenTijd xmlns="35fb94f6-2e93-446e-b6e3-436074273fcb" xsi:nil="true"/>
    <Datumentijd0 xmlns="35fb94f6-2e93-446e-b6e3-436074273fcb" xsi:nil="true"/>
    <LitSubcategory_Note xmlns="dec52deb-065e-4b0c-8d37-866654446651">
      <Terms xmlns="http://schemas.microsoft.com/office/infopath/2007/PartnerControls"/>
    </LitSubcategory_Note>
    <_dlc_DocId xmlns="dec52deb-065e-4b0c-8d37-866654446651">VK4CJN3CA34U-2041927309-16143</_dlc_DocId>
    <_dlc_DocIdUrl xmlns="dec52deb-065e-4b0c-8d37-866654446651">
      <Url>https://kadergroup.sharepoint.com/sites/Academy-DFSafetyAcademy/TrainingMachineveiligheid/_layouts/15/DocIdRedir.aspx?ID=VK4CJN3CA34U-2041927309-16143</Url>
      <Description>VK4CJN3CA34U-2041927309-16143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14265D7CABB248A94DC4EEE5753864" ma:contentTypeVersion="26" ma:contentTypeDescription="Een nieuw document maken." ma:contentTypeScope="" ma:versionID="5a42353603af83a65395a14e23d138ef">
  <xsd:schema xmlns:xsd="http://www.w3.org/2001/XMLSchema" xmlns:xs="http://www.w3.org/2001/XMLSchema" xmlns:p="http://schemas.microsoft.com/office/2006/metadata/properties" xmlns:ns2="dec52deb-065e-4b0c-8d37-866654446651" xmlns:ns3="35fb94f6-2e93-446e-b6e3-436074273fcb" xmlns:ns4="e1ea8129-aa2d-44f4-92e8-e9367e299bd0" targetNamespace="http://schemas.microsoft.com/office/2006/metadata/properties" ma:root="true" ma:fieldsID="54b5c979c5c91dc7dc8e5bca47e52a4f" ns2:_="" ns3:_="" ns4:_="">
    <xsd:import namespace="dec52deb-065e-4b0c-8d37-866654446651"/>
    <xsd:import namespace="35fb94f6-2e93-446e-b6e3-436074273fcb"/>
    <xsd:import namespace="e1ea8129-aa2d-44f4-92e8-e9367e299bd0"/>
    <xsd:element name="properties">
      <xsd:complexType>
        <xsd:sequence>
          <xsd:element name="documentManagement">
            <xsd:complexType>
              <xsd:all>
                <xsd:element ref="ns2:LitCategory_Note" minOccurs="0"/>
                <xsd:element ref="ns2:TaxCatchAll" minOccurs="0"/>
                <xsd:element ref="ns2:LitTag_Note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lcf76f155ced4ddcb4097134ff3c332f" minOccurs="0"/>
                <xsd:element ref="ns4:SharedWithUsers" minOccurs="0"/>
                <xsd:element ref="ns4:SharedWithDetails" minOccurs="0"/>
                <xsd:element ref="ns3:DatumenTijd" minOccurs="0"/>
                <xsd:element ref="ns3:Datumentijd0" minOccurs="0"/>
                <xsd:element ref="ns3:MediaServiceObjectDetectorVersions" minOccurs="0"/>
                <xsd:element ref="ns2:LitSubcategory_Note" minOccurs="0"/>
                <xsd:element ref="ns3:MediaServiceSearchPropertie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c52deb-065e-4b0c-8d37-866654446651" elementFormDefault="qualified">
    <xsd:import namespace="http://schemas.microsoft.com/office/2006/documentManagement/types"/>
    <xsd:import namespace="http://schemas.microsoft.com/office/infopath/2007/PartnerControls"/>
    <xsd:element name="LitCategory_Note" ma:index="9" nillable="true" ma:taxonomy="true" ma:internalName="LitCategory_Note" ma:taxonomyFieldName="LitCategory" ma:displayName="Categorie" ma:fieldId="{39e012a4-b63e-4936-a4e9-2e0c2939ac1b}" ma:taxonomyMulti="true" ma:sspId="ea57edca-aed4-4a8f-a246-f1da34789c76" ma:termSetId="e9baec04-1676-49bd-86fb-b19af482ed4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b3df5eae-e454-44f5-91c5-17979c3cf631}" ma:internalName="TaxCatchAll" ma:showField="CatchAllData" ma:web="dec52deb-065e-4b0c-8d37-866654446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itTag_Note" ma:index="12" nillable="true" ma:taxonomy="true" ma:internalName="LitTag_Note" ma:taxonomyFieldName="LitTag" ma:displayName="Tags" ma:fieldId="{21515f04-1c08-4b94-a6ed-630436679ed3}" ma:taxonomyMulti="true" ma:sspId="ea57edca-aed4-4a8f-a246-f1da34789c76" ma:termSetId="3323295f-c5fb-4a3c-9da1-539b374e286f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LitSubcategory_Note" ma:index="31" nillable="true" ma:taxonomy="true" ma:internalName="LitSubcategory_Note" ma:taxonomyFieldName="LitSubcategory" ma:displayName="Subcategory" ma:fieldId="{26b59e94-7816-4811-965b-c022a54fbb0e}" ma:sspId="ea57edca-aed4-4a8f-a246-f1da34789c76" ma:termSetId="e9baec04-1676-49bd-86fb-b19af482ed4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33" nillable="true" ma:displayName="Waarde van de document-id" ma:description="De waarde van de document-id die aan dit item is toegewezen." ma:indexed="true" ma:internalName="_dlc_DocId" ma:readOnly="true">
      <xsd:simpleType>
        <xsd:restriction base="dms:Text"/>
      </xsd:simpleType>
    </xsd:element>
    <xsd:element name="_dlc_DocIdUrl" ma:index="34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fb94f6-2e93-446e-b6e3-436074273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ea57edca-aed4-4a8f-a246-f1da34789c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umenTijd" ma:index="27" nillable="true" ma:displayName="Datum en Tijd" ma:format="DateOnly" ma:internalName="DatumenTijd">
      <xsd:simpleType>
        <xsd:restriction base="dms:DateTime"/>
      </xsd:simpleType>
    </xsd:element>
    <xsd:element name="Datumentijd0" ma:index="28" nillable="true" ma:displayName="Datum en tijd" ma:format="DateOnly" ma:internalName="Datumentijd0">
      <xsd:simpleType>
        <xsd:restriction base="dms:DateTime"/>
      </xsd:simpleType>
    </xsd:element>
    <xsd:element name="MediaServiceObjectDetectorVersions" ma:index="2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a8129-aa2d-44f4-92e8-e9367e299bd0" elementFormDefault="qualified">
    <xsd:import namespace="http://schemas.microsoft.com/office/2006/documentManagement/types"/>
    <xsd:import namespace="http://schemas.microsoft.com/office/infopath/2007/PartnerControls"/>
    <xsd:element name="SharedWithUsers" ma:index="25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F2BC99-FE8C-4EAA-98C2-0CF0180E3585}">
  <ds:schemaRefs>
    <ds:schemaRef ds:uri="dec52deb-065e-4b0c-8d37-866654446651"/>
    <ds:schemaRef ds:uri="http://schemas.microsoft.com/office/2006/documentManagement/types"/>
    <ds:schemaRef ds:uri="35fb94f6-2e93-446e-b6e3-436074273fcb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e1ea8129-aa2d-44f4-92e8-e9367e299bd0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5C7B69C-35FA-467D-A165-5549A5AF6E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6BBB1F-2C30-4A08-9B84-13201F030B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c52deb-065e-4b0c-8d37-866654446651"/>
    <ds:schemaRef ds:uri="35fb94f6-2e93-446e-b6e3-436074273fcb"/>
    <ds:schemaRef ds:uri="e1ea8129-aa2d-44f4-92e8-e9367e299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1D812B-3E15-458A-9D39-810A38AA847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74B20CA4-5056-4ED9-B28A-556BEAD8A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Blanco</Template>
  <TotalTime>23</TotalTime>
  <Pages>6</Pages>
  <Words>175</Words>
  <Characters>968</Characters>
  <Application>Microsoft Office Word</Application>
  <DocSecurity>0</DocSecurity>
  <Lines>8</Lines>
  <Paragraphs>2</Paragraphs>
  <ScaleCrop>false</ScaleCrop>
  <Company>D&amp;F Consulting BV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Dennis van Loon</dc:creator>
  <cp:lastModifiedBy>Stephan Buhler</cp:lastModifiedBy>
  <cp:revision>24</cp:revision>
  <cp:lastPrinted>2023-10-11T13:03:00Z</cp:lastPrinted>
  <dcterms:created xsi:type="dcterms:W3CDTF">2022-10-27T19:40:00Z</dcterms:created>
  <dcterms:modified xsi:type="dcterms:W3CDTF">2025-06-04T07:49:00Z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0x010100E314265D7CABB248A94DC4EEE5753864</vt:lpwstr>
  </property>
  <property fmtid="{D5CDD505-2E9C-101B-9397-08002B2CF9AE}" pid="3" name="LitTag">
    <vt:lpwstr/>
  </property>
  <property fmtid="{D5CDD505-2E9C-101B-9397-08002B2CF9AE}" pid="4" name="LitCategory">
    <vt:lpwstr/>
  </property>
  <property fmtid="{D5CDD505-2E9C-101B-9397-08002B2CF9AE}" pid="5" name="MediaServiceImageTags">
    <vt:lpwstr/>
  </property>
  <property fmtid="{D5CDD505-2E9C-101B-9397-08002B2CF9AE}" pid="6" name="MSIP_Label_e782e573-6b41-4529-a30f-0614e1ba3c05_Enabled">
    <vt:lpwstr>true</vt:lpwstr>
  </property>
  <property fmtid="{D5CDD505-2E9C-101B-9397-08002B2CF9AE}" pid="7" name="MSIP_Label_e782e573-6b41-4529-a30f-0614e1ba3c05_SetDate">
    <vt:lpwstr>2022-10-27T19:40:33Z</vt:lpwstr>
  </property>
  <property fmtid="{D5CDD505-2E9C-101B-9397-08002B2CF9AE}" pid="8" name="MSIP_Label_e782e573-6b41-4529-a30f-0614e1ba3c05_Method">
    <vt:lpwstr>Standard</vt:lpwstr>
  </property>
  <property fmtid="{D5CDD505-2E9C-101B-9397-08002B2CF9AE}" pid="9" name="MSIP_Label_e782e573-6b41-4529-a30f-0614e1ba3c05_Name">
    <vt:lpwstr>Openbaar</vt:lpwstr>
  </property>
  <property fmtid="{D5CDD505-2E9C-101B-9397-08002B2CF9AE}" pid="10" name="MSIP_Label_e782e573-6b41-4529-a30f-0614e1ba3c05_SiteId">
    <vt:lpwstr>8b1d3842-1881-436c-bb63-7b814d573c6a</vt:lpwstr>
  </property>
  <property fmtid="{D5CDD505-2E9C-101B-9397-08002B2CF9AE}" pid="11" name="MSIP_Label_e782e573-6b41-4529-a30f-0614e1ba3c05_ActionId">
    <vt:lpwstr>6b10f3c0-d7ca-430a-bd58-2a718dabd062</vt:lpwstr>
  </property>
  <property fmtid="{D5CDD505-2E9C-101B-9397-08002B2CF9AE}" pid="12" name="MSIP_Label_e782e573-6b41-4529-a30f-0614e1ba3c05_ContentBits">
    <vt:lpwstr>0</vt:lpwstr>
  </property>
  <property fmtid="{D5CDD505-2E9C-101B-9397-08002B2CF9AE}" pid="13" name="LitSubcategory">
    <vt:lpwstr/>
  </property>
  <property fmtid="{D5CDD505-2E9C-101B-9397-08002B2CF9AE}" pid="14" name="_dlc_DocIdItemGuid">
    <vt:lpwstr>d54c6aaf-08dc-43b7-bafc-ec3955e586a9</vt:lpwstr>
  </property>
</Properties>
</file>